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926"/>
      </w:tblGrid>
      <w:tr w14:paraId="1FEDF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9570" w:type="dxa"/>
            <w:gridSpan w:val="2"/>
          </w:tcPr>
          <w:p w14:paraId="50AD3598">
            <w:pPr>
              <w:spacing w:line="240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Пермский филиал федерального государственного автономного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</w:rPr>
              <w:t xml:space="preserve">образовательного учреждения высшего образования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</w:rPr>
              <w:t xml:space="preserve">«Национальный исследовательский университет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</w:rPr>
              <w:t>«Высшая школа экономики»</w:t>
            </w:r>
          </w:p>
        </w:tc>
      </w:tr>
      <w:tr w14:paraId="32676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3" w:hRule="atLeast"/>
        </w:trPr>
        <w:tc>
          <w:tcPr>
            <w:tcW w:w="9570" w:type="dxa"/>
            <w:gridSpan w:val="2"/>
          </w:tcPr>
          <w:p w14:paraId="06958DA3">
            <w:pPr>
              <w:spacing w:line="240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Факультет социально-экономических и компьютерных наук</w:t>
            </w:r>
          </w:p>
        </w:tc>
      </w:tr>
      <w:tr w14:paraId="001DB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0" w:hRule="atLeast"/>
        </w:trPr>
        <w:tc>
          <w:tcPr>
            <w:tcW w:w="9570" w:type="dxa"/>
            <w:gridSpan w:val="2"/>
            <w:vAlign w:val="bottom"/>
          </w:tcPr>
          <w:p w14:paraId="44C2CC20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  <w:lang w:val="ru-RU"/>
              </w:rPr>
              <w:t>Разработка</w:t>
            </w:r>
            <w:r>
              <w:rPr>
                <w:rFonts w:hint="default" w:cs="Times New Roman"/>
                <w:b/>
                <w:bCs/>
                <w:sz w:val="32"/>
                <w:szCs w:val="32"/>
                <w:lang w:val="ru-RU"/>
              </w:rPr>
              <w:t xml:space="preserve"> мобильного приложения для семей для управления задачами и совместным расписанием</w:t>
            </w:r>
          </w:p>
        </w:tc>
      </w:tr>
      <w:tr w14:paraId="16006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9" w:hRule="atLeast"/>
        </w:trPr>
        <w:tc>
          <w:tcPr>
            <w:tcW w:w="9570" w:type="dxa"/>
            <w:gridSpan w:val="2"/>
          </w:tcPr>
          <w:p w14:paraId="0EDED790">
            <w:pPr>
              <w:spacing w:before="240" w:line="240" w:lineRule="auto"/>
              <w:ind w:firstLine="0"/>
              <w:jc w:val="center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szCs w:val="28"/>
                <w:lang w:val="ru-RU"/>
              </w:rPr>
              <w:t>Курсовой</w:t>
            </w:r>
            <w:r>
              <w:rPr>
                <w:rFonts w:hint="default" w:cs="Times New Roman"/>
                <w:i/>
                <w:iCs/>
                <w:sz w:val="28"/>
                <w:szCs w:val="28"/>
                <w:lang w:val="ru-RU"/>
              </w:rPr>
              <w:t xml:space="preserve"> проект</w:t>
            </w:r>
            <w:r>
              <w:rPr>
                <w:rFonts w:cs="Times New Roman"/>
                <w:i/>
                <w:iCs/>
                <w:sz w:val="28"/>
                <w:szCs w:val="28"/>
              </w:rPr>
              <w:br w:type="textWrapping"/>
            </w:r>
            <w:r>
              <w:rPr>
                <w:rFonts w:cs="Times New Roman"/>
                <w:szCs w:val="26"/>
              </w:rPr>
              <w:t>бакалавр</w:t>
            </w:r>
            <w:r>
              <w:rPr>
                <w:rFonts w:cs="Times New Roman"/>
                <w:szCs w:val="26"/>
                <w:lang w:val="ru-RU"/>
              </w:rPr>
              <w:t>а</w:t>
            </w:r>
            <w:r>
              <w:rPr>
                <w:rFonts w:cs="Times New Roman"/>
                <w:szCs w:val="26"/>
              </w:rPr>
              <w:t xml:space="preserve"> </w:t>
            </w:r>
            <w:r>
              <w:rPr>
                <w:rFonts w:hint="default" w:cs="Times New Roman"/>
                <w:szCs w:val="26"/>
                <w:lang w:val="ru-RU"/>
              </w:rPr>
              <w:t>09.03.04 Программная инженерия</w:t>
            </w:r>
          </w:p>
        </w:tc>
      </w:tr>
      <w:tr w14:paraId="76D6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9" w:hRule="atLeast"/>
        </w:trPr>
        <w:tc>
          <w:tcPr>
            <w:tcW w:w="4644" w:type="dxa"/>
            <w:vMerge w:val="restart"/>
          </w:tcPr>
          <w:p w14:paraId="29AC6A79">
            <w:pPr>
              <w:spacing w:line="240" w:lineRule="auto"/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6" w:type="dxa"/>
            <w:tcBorders>
              <w:bottom w:val="single" w:color="auto" w:sz="4" w:space="0"/>
            </w:tcBorders>
            <w:vAlign w:val="bottom"/>
          </w:tcPr>
          <w:p w14:paraId="567D70F7">
            <w:pPr>
              <w:spacing w:after="120" w:line="240" w:lineRule="auto"/>
              <w:ind w:firstLine="0"/>
              <w:jc w:val="left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szCs w:val="26"/>
              </w:rPr>
              <w:t xml:space="preserve">Студента </w:t>
            </w:r>
            <w:r>
              <w:rPr>
                <w:rFonts w:cs="Times New Roman"/>
                <w:szCs w:val="26"/>
                <w:lang w:val="en-US"/>
              </w:rPr>
              <w:br w:type="textWrapping"/>
            </w:r>
            <w:r>
              <w:rPr>
                <w:rFonts w:cs="Times New Roman"/>
                <w:szCs w:val="26"/>
              </w:rPr>
              <w:t xml:space="preserve">группы </w:t>
            </w:r>
            <w:r>
              <w:rPr>
                <w:rFonts w:hint="default" w:cs="Times New Roman"/>
                <w:szCs w:val="26"/>
                <w:lang w:val="ru-RU"/>
              </w:rPr>
              <w:t>РИС-24-1</w:t>
            </w:r>
          </w:p>
          <w:p w14:paraId="25638AF3">
            <w:pPr>
              <w:spacing w:after="120" w:line="240" w:lineRule="auto"/>
              <w:ind w:firstLine="0"/>
              <w:jc w:val="left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szCs w:val="26"/>
                <w:lang w:val="ru-RU"/>
              </w:rPr>
              <w:t>Козлов</w:t>
            </w:r>
            <w:r>
              <w:rPr>
                <w:rFonts w:hint="default" w:cs="Times New Roman"/>
                <w:szCs w:val="26"/>
                <w:lang w:val="ru-RU"/>
              </w:rPr>
              <w:t xml:space="preserve"> Степан Александрович</w:t>
            </w:r>
          </w:p>
        </w:tc>
      </w:tr>
      <w:tr w14:paraId="584AE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8" w:hRule="atLeast"/>
        </w:trPr>
        <w:tc>
          <w:tcPr>
            <w:tcW w:w="4644" w:type="dxa"/>
            <w:vMerge w:val="continue"/>
            <w:tcBorders>
              <w:top w:val="single" w:color="auto" w:sz="4" w:space="0"/>
            </w:tcBorders>
          </w:tcPr>
          <w:p w14:paraId="16D10456">
            <w:pPr>
              <w:spacing w:line="240" w:lineRule="auto"/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6" w:type="dxa"/>
            <w:tcBorders>
              <w:top w:val="single" w:color="auto" w:sz="4" w:space="0"/>
            </w:tcBorders>
          </w:tcPr>
          <w:p w14:paraId="6BA01881">
            <w:pPr>
              <w:spacing w:before="360" w:line="240" w:lineRule="auto"/>
              <w:ind w:firstLine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Руководитель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  <w:lang w:val="ru-RU"/>
              </w:rPr>
              <w:t>Доцент</w:t>
            </w:r>
            <w:r>
              <w:rPr>
                <w:rFonts w:hint="default" w:cs="Times New Roman"/>
                <w:szCs w:val="26"/>
                <w:lang w:val="ru-RU"/>
              </w:rPr>
              <w:t xml:space="preserve">, доцент, академический руководитель </w:t>
            </w:r>
            <w:r>
              <w:rPr>
                <w:rFonts w:cs="Times New Roman"/>
                <w:szCs w:val="26"/>
              </w:rPr>
              <w:t>кафедры информационных технологий в бизнесе</w:t>
            </w:r>
          </w:p>
          <w:p w14:paraId="77D8EEB7">
            <w:pPr>
              <w:tabs>
                <w:tab w:val="right" w:pos="4482"/>
              </w:tabs>
              <w:spacing w:before="360" w:line="240" w:lineRule="auto"/>
              <w:ind w:firstLine="0"/>
              <w:jc w:val="left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szCs w:val="26"/>
                <w:u w:val="single"/>
              </w:rPr>
              <w:tab/>
            </w:r>
            <w:r>
              <w:rPr>
                <w:rFonts w:cs="Times New Roman"/>
                <w:szCs w:val="26"/>
                <w:lang w:val="ru-RU"/>
              </w:rPr>
              <w:t>Замятина</w:t>
            </w:r>
            <w:r>
              <w:rPr>
                <w:rFonts w:hint="default" w:cs="Times New Roman"/>
                <w:szCs w:val="26"/>
                <w:lang w:val="ru-RU"/>
              </w:rPr>
              <w:t xml:space="preserve"> Елена Борисовна</w:t>
            </w:r>
          </w:p>
        </w:tc>
      </w:tr>
      <w:tr w14:paraId="75779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9570" w:type="dxa"/>
            <w:gridSpan w:val="2"/>
            <w:vAlign w:val="bottom"/>
          </w:tcPr>
          <w:p w14:paraId="4D349652">
            <w:pPr>
              <w:spacing w:line="240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Пермь 2025</w:t>
            </w:r>
          </w:p>
        </w:tc>
      </w:tr>
    </w:tbl>
    <w:p w14:paraId="07D4226F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АННОТАЦИЯ</w:t>
      </w:r>
    </w:p>
    <w:p w14:paraId="7039AFA6">
      <w:pPr>
        <w:rPr>
          <w:rFonts w:cs="Times New Roman"/>
          <w:szCs w:val="26"/>
        </w:rPr>
      </w:pPr>
      <w:r>
        <w:rPr>
          <w:rFonts w:cs="Times New Roman"/>
          <w:szCs w:val="26"/>
          <w:lang w:val="ru-RU"/>
        </w:rPr>
        <w:t>Козлов</w:t>
      </w:r>
      <w:r>
        <w:rPr>
          <w:rFonts w:hint="default" w:cs="Times New Roman"/>
          <w:szCs w:val="26"/>
          <w:lang w:val="ru-RU"/>
        </w:rPr>
        <w:t xml:space="preserve"> С.А</w: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ru-RU"/>
        </w:rPr>
        <w:t>Разработка</w:t>
      </w:r>
      <w:r>
        <w:rPr>
          <w:rFonts w:hint="default" w:cs="Times New Roman"/>
          <w:szCs w:val="26"/>
          <w:lang w:val="ru-RU"/>
        </w:rPr>
        <w:t xml:space="preserve"> мобильного приложения для семей для управления задачами и совместным расписанием</w:t>
      </w:r>
      <w:r>
        <w:rPr>
          <w:rFonts w:cs="Times New Roman"/>
          <w:szCs w:val="26"/>
        </w:rPr>
        <w:t xml:space="preserve"> : </w:t>
      </w:r>
      <w:r>
        <w:rPr>
          <w:rFonts w:cs="Times New Roman"/>
          <w:szCs w:val="26"/>
          <w:lang w:val="ru-RU"/>
        </w:rPr>
        <w:t>Курсовой</w:t>
      </w:r>
      <w:r>
        <w:rPr>
          <w:rFonts w:hint="default" w:cs="Times New Roman"/>
          <w:szCs w:val="26"/>
          <w:lang w:val="ru-RU"/>
        </w:rPr>
        <w:t xml:space="preserve"> проект</w:t>
      </w:r>
      <w:r>
        <w:rPr>
          <w:rFonts w:cs="Times New Roman"/>
          <w:szCs w:val="26"/>
        </w:rPr>
        <w:t xml:space="preserve"> </w:t>
      </w:r>
      <w:r>
        <w:rPr>
          <w:rFonts w:hint="default" w:cs="Times New Roman"/>
          <w:szCs w:val="26"/>
          <w:lang w:val="ru-RU"/>
        </w:rPr>
        <w:t>09.03.04 Программная инженерия</w:t>
      </w:r>
      <w:r>
        <w:rPr>
          <w:rFonts w:cs="Times New Roman"/>
          <w:szCs w:val="26"/>
        </w:rPr>
        <w:t xml:space="preserve"> / </w:t>
      </w:r>
      <w:r>
        <w:rPr>
          <w:rFonts w:cs="Times New Roman"/>
          <w:szCs w:val="26"/>
          <w:lang w:val="ru-RU"/>
        </w:rPr>
        <w:t>Козлов</w:t>
      </w:r>
      <w:r>
        <w:rPr>
          <w:rFonts w:hint="default" w:cs="Times New Roman"/>
          <w:szCs w:val="26"/>
          <w:lang w:val="ru-RU"/>
        </w:rPr>
        <w:t xml:space="preserve"> Степан Александрович</w:t>
      </w:r>
      <w:r>
        <w:rPr>
          <w:rFonts w:cs="Times New Roman"/>
          <w:szCs w:val="26"/>
        </w:rPr>
        <w:t xml:space="preserve">. – Пермь: НИУ ВШЭ – Пермь, 2025. </w:t>
      </w: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MACROBUTTON  </w:instrText>
      </w:r>
      <w:r>
        <w:rPr>
          <w:rFonts w:cs="Times New Roman"/>
          <w:szCs w:val="26"/>
          <w:lang w:val="en-US"/>
        </w:rPr>
        <w:instrText xml:space="preserve">NoMacros</w:instrText>
      </w:r>
      <w:r>
        <w:rPr>
          <w:rFonts w:cs="Times New Roman"/>
          <w:szCs w:val="26"/>
        </w:rPr>
        <w:instrText xml:space="preserve"> "страниц"</w:instrText>
      </w:r>
      <w:r>
        <w:rPr>
          <w:rFonts w:cs="Times New Roman"/>
          <w:szCs w:val="26"/>
        </w:rPr>
        <w:fldChar w:fldCharType="end"/>
      </w:r>
      <w:r>
        <w:rPr>
          <w:rFonts w:cs="Times New Roman"/>
          <w:szCs w:val="26"/>
        </w:rPr>
        <w:t> с.</w:t>
      </w:r>
    </w:p>
    <w:p w14:paraId="70145D67">
      <w:pPr>
        <w:rPr>
          <w:rFonts w:cs="Times New Roman"/>
          <w:szCs w:val="26"/>
        </w:rPr>
      </w:pPr>
      <w:r>
        <w:rPr>
          <w:rFonts w:cs="Times New Roman"/>
          <w:szCs w:val="26"/>
        </w:rPr>
        <w:t>Работа посвящена...</w:t>
      </w:r>
    </w:p>
    <w:p w14:paraId="58501A0C">
      <w:pPr>
        <w:rPr>
          <w:rFonts w:cs="Times New Roman"/>
          <w:szCs w:val="26"/>
        </w:rPr>
      </w:pPr>
      <w:r>
        <w:rPr>
          <w:rFonts w:cs="Times New Roman"/>
          <w:szCs w:val="26"/>
        </w:rPr>
        <w:t>Во «Введении» обосновывается актуальность ..., ставятся цель проекта и задачи. …</w:t>
      </w:r>
    </w:p>
    <w:p w14:paraId="14043247">
      <w:pPr>
        <w:rPr>
          <w:rFonts w:cs="Times New Roman"/>
          <w:szCs w:val="26"/>
        </w:rPr>
      </w:pPr>
      <w:r>
        <w:rPr>
          <w:rFonts w:cs="Times New Roman"/>
          <w:szCs w:val="26"/>
        </w:rPr>
        <w:t>В первой главе приведены результаты анализа объекта исследований/автоматизации, показаны проблемы... и выявлены их причины. Представлен анализ существующих решений, их оценка. Глава заканчивается анализом требований к ...</w:t>
      </w:r>
    </w:p>
    <w:p w14:paraId="00098133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Во второй главе представлены результаты проектирования... Выполнено проектирование…, ... Задачи проектирования решены на основе объектно-ориентированного подхода, при построении моделей использован язык </w:t>
      </w:r>
      <w:r>
        <w:rPr>
          <w:rFonts w:cs="Times New Roman"/>
          <w:szCs w:val="26"/>
          <w:lang w:val="en-US"/>
        </w:rPr>
        <w:t>UML</w:t>
      </w:r>
      <w:r>
        <w:rPr>
          <w:rFonts w:cs="Times New Roman"/>
          <w:szCs w:val="26"/>
        </w:rPr>
        <w:t>.</w:t>
      </w:r>
    </w:p>
    <w:p w14:paraId="07AE25DF">
      <w:pPr>
        <w:rPr>
          <w:rFonts w:cs="Times New Roman"/>
          <w:szCs w:val="26"/>
        </w:rPr>
      </w:pPr>
      <w:r>
        <w:rPr>
          <w:rFonts w:cs="Times New Roman"/>
          <w:szCs w:val="26"/>
        </w:rPr>
        <w:t>Третья глава...</w:t>
      </w:r>
    </w:p>
    <w:p w14:paraId="3EEF9329">
      <w:pPr>
        <w:rPr>
          <w:rFonts w:cs="Times New Roman"/>
          <w:szCs w:val="26"/>
        </w:rPr>
      </w:pPr>
      <w:r>
        <w:rPr>
          <w:rFonts w:cs="Times New Roman"/>
          <w:szCs w:val="26"/>
        </w:rPr>
        <w:t>В «Заключении» ...</w:t>
      </w:r>
    </w:p>
    <w:p w14:paraId="07ED6768">
      <w:pPr>
        <w:spacing w:before="240"/>
        <w:rPr>
          <w:rFonts w:cs="Times New Roman"/>
          <w:szCs w:val="26"/>
        </w:rPr>
      </w:pPr>
      <w:r>
        <w:rPr>
          <w:rFonts w:cs="Times New Roman"/>
          <w:szCs w:val="26"/>
        </w:rPr>
        <w:t>Работа содержит ??? страниц основного текста, ?? таблиц, ?? рисунков. Библиографический список включает ?? наименований. Работа включает ??</w:t>
      </w:r>
      <w:r>
        <w:rPr>
          <w:rFonts w:cs="Times New Roman"/>
          <w:szCs w:val="26"/>
          <w:lang w:val="en-US"/>
        </w:rPr>
        <w:t> </w:t>
      </w:r>
      <w:r>
        <w:rPr>
          <w:rFonts w:cs="Times New Roman"/>
          <w:szCs w:val="26"/>
        </w:rPr>
        <w:t>приложений.</w:t>
      </w:r>
    </w:p>
    <w:p w14:paraId="39A4A413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ОГЛАВЛЕНИЕ</w:t>
      </w:r>
    </w:p>
    <w:p w14:paraId="07BB1F86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\o "1-3" \h \z \u </w:instrText>
      </w:r>
      <w:r>
        <w:rPr>
          <w:rFonts w:cs="Times New Roman"/>
          <w:szCs w:val="26"/>
        </w:rPr>
        <w:fldChar w:fldCharType="separate"/>
      </w:r>
      <w:r>
        <w:fldChar w:fldCharType="begin"/>
      </w:r>
      <w:r>
        <w:instrText xml:space="preserve"> HYPERLINK \l "_Toc213165076" </w:instrText>
      </w:r>
      <w:r>
        <w:fldChar w:fldCharType="separate"/>
      </w:r>
      <w:r>
        <w:rPr>
          <w:rStyle w:val="14"/>
        </w:rPr>
        <w:t>Введение</w:t>
      </w:r>
      <w:r>
        <w:tab/>
      </w:r>
      <w:r>
        <w:fldChar w:fldCharType="begin"/>
      </w:r>
      <w:r>
        <w:instrText xml:space="preserve"> PAGEREF _Toc213165076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0B50ED4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"_Toc213165077" </w:instrText>
      </w:r>
      <w:r>
        <w:fldChar w:fldCharType="separate"/>
      </w:r>
      <w:r>
        <w:rPr>
          <w:rStyle w:val="14"/>
        </w:rPr>
        <w:t>Глава 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 xml:space="preserve">Анализ предметной области – Заголовок  первого уровня (стиль Заголовок 1 – Глава </w:t>
      </w:r>
      <w:r>
        <w:rPr>
          <w:rStyle w:val="14"/>
          <w:lang w:val="en-US"/>
        </w:rPr>
        <w:t>N</w:t>
      </w:r>
      <w:r>
        <w:rPr>
          <w:rStyle w:val="14"/>
        </w:rPr>
        <w:t>)</w:t>
      </w:r>
      <w:r>
        <w:tab/>
      </w:r>
      <w:r>
        <w:fldChar w:fldCharType="begin"/>
      </w:r>
      <w:r>
        <w:instrText xml:space="preserve"> PAGEREF _Toc213165077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D06A8DE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"_Toc213165078" </w:instrText>
      </w:r>
      <w:r>
        <w:fldChar w:fldCharType="separate"/>
      </w:r>
      <w:r>
        <w:rPr>
          <w:rStyle w:val="14"/>
        </w:rPr>
        <w:t>1.1.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Анализ объекта автоматизации (заголовок 2 уровня –  стиль Заголовок 2 в главе)</w:t>
      </w:r>
      <w:r>
        <w:tab/>
      </w:r>
      <w:r>
        <w:fldChar w:fldCharType="begin"/>
      </w:r>
      <w:r>
        <w:instrText xml:space="preserve"> PAGEREF _Toc213165078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891BEB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"_Toc213165079" </w:instrText>
      </w:r>
      <w:r>
        <w:fldChar w:fldCharType="separate"/>
      </w:r>
      <w:r>
        <w:rPr>
          <w:rStyle w:val="14"/>
        </w:rPr>
        <w:t>1.2.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Анализ существующих решений</w:t>
      </w:r>
      <w:r>
        <w:tab/>
      </w:r>
      <w:r>
        <w:fldChar w:fldCharType="begin"/>
      </w:r>
      <w:r>
        <w:instrText xml:space="preserve"> PAGEREF _Toc213165079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E010D51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"_Toc213165080" </w:instrText>
      </w:r>
      <w:r>
        <w:fldChar w:fldCharType="separate"/>
      </w:r>
      <w:r>
        <w:rPr>
          <w:rStyle w:val="14"/>
        </w:rPr>
        <w:t>1.2.1.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Общие требования к решению и критерии оценки решений</w:t>
      </w:r>
      <w:r>
        <w:tab/>
      </w:r>
      <w:r>
        <w:fldChar w:fldCharType="begin"/>
      </w:r>
      <w:r>
        <w:instrText xml:space="preserve"> PAGEREF _Toc213165080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68BB83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"_Toc213165081" </w:instrText>
      </w:r>
      <w:r>
        <w:fldChar w:fldCharType="separate"/>
      </w:r>
      <w:r>
        <w:rPr>
          <w:rStyle w:val="14"/>
        </w:rPr>
        <w:t>1.2.2.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Анализ решения 1 (название) (заголовок 3 уровня –  стиль Заголовок 3 в главе)</w:t>
      </w:r>
      <w:r>
        <w:tab/>
      </w:r>
      <w:r>
        <w:fldChar w:fldCharType="begin"/>
      </w:r>
      <w:r>
        <w:instrText xml:space="preserve"> PAGEREF _Toc213165081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EE5767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"_Toc213165082" </w:instrText>
      </w:r>
      <w:r>
        <w:fldChar w:fldCharType="separate"/>
      </w:r>
      <w:r>
        <w:rPr>
          <w:rStyle w:val="14"/>
        </w:rPr>
        <w:t>1.2.3.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Анализ решения 1 (название)</w:t>
      </w:r>
      <w:r>
        <w:tab/>
      </w:r>
      <w:r>
        <w:fldChar w:fldCharType="begin"/>
      </w:r>
      <w:r>
        <w:instrText xml:space="preserve"> PAGEREF _Toc213165082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9BB07C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"_Toc213165083" </w:instrText>
      </w:r>
      <w:r>
        <w:fldChar w:fldCharType="separate"/>
      </w:r>
      <w:r>
        <w:rPr>
          <w:rStyle w:val="14"/>
        </w:rPr>
        <w:t>1.2.4.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Сравнительный анализ решений</w:t>
      </w:r>
      <w:r>
        <w:tab/>
      </w:r>
      <w:r>
        <w:fldChar w:fldCharType="begin"/>
      </w:r>
      <w:r>
        <w:instrText xml:space="preserve"> PAGEREF _Toc213165083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2CE4305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"_Toc213165084" </w:instrText>
      </w:r>
      <w:r>
        <w:fldChar w:fldCharType="separate"/>
      </w:r>
      <w:r>
        <w:rPr>
          <w:rStyle w:val="14"/>
        </w:rPr>
        <w:t>1.3.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Анализ требований</w:t>
      </w:r>
      <w:r>
        <w:tab/>
      </w:r>
      <w:r>
        <w:fldChar w:fldCharType="begin"/>
      </w:r>
      <w:r>
        <w:instrText xml:space="preserve"> PAGEREF _Toc213165084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DEDC340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"_Toc213165085" </w:instrText>
      </w:r>
      <w:r>
        <w:fldChar w:fldCharType="separate"/>
      </w:r>
      <w:r>
        <w:rPr>
          <w:rStyle w:val="14"/>
        </w:rPr>
        <w:t>1.4.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Выводы по главе</w:t>
      </w:r>
      <w:r>
        <w:tab/>
      </w:r>
      <w:r>
        <w:fldChar w:fldCharType="begin"/>
      </w:r>
      <w:r>
        <w:instrText xml:space="preserve"> PAGEREF _Toc213165085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5683D13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"_Toc213165086" </w:instrText>
      </w:r>
      <w:r>
        <w:fldChar w:fldCharType="separate"/>
      </w:r>
      <w:r>
        <w:rPr>
          <w:rStyle w:val="14"/>
        </w:rPr>
        <w:t>Глава 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Проектирование ...</w:t>
      </w:r>
      <w:r>
        <w:tab/>
      </w:r>
      <w:r>
        <w:fldChar w:fldCharType="begin"/>
      </w:r>
      <w:r>
        <w:instrText xml:space="preserve"> PAGEREF _Toc213165086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AFBF60A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"_Toc213165087" </w:instrText>
      </w:r>
      <w:r>
        <w:fldChar w:fldCharType="separate"/>
      </w:r>
      <w:r>
        <w:rPr>
          <w:rStyle w:val="14"/>
        </w:rPr>
        <w:t>2.1.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Проектирование...</w:t>
      </w:r>
      <w:r>
        <w:tab/>
      </w:r>
      <w:r>
        <w:fldChar w:fldCharType="begin"/>
      </w:r>
      <w:r>
        <w:instrText xml:space="preserve"> PAGEREF _Toc213165087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F1ACC4D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"_Toc213165088" </w:instrText>
      </w:r>
      <w:r>
        <w:fldChar w:fldCharType="separate"/>
      </w:r>
      <w:r>
        <w:rPr>
          <w:rStyle w:val="14"/>
        </w:rPr>
        <w:t>2.2.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Проектирование...</w:t>
      </w:r>
      <w:r>
        <w:tab/>
      </w:r>
      <w:r>
        <w:fldChar w:fldCharType="begin"/>
      </w:r>
      <w:r>
        <w:instrText xml:space="preserve"> PAGEREF _Toc213165088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21C8AC1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"_Toc213165089" </w:instrText>
      </w:r>
      <w:r>
        <w:fldChar w:fldCharType="separate"/>
      </w:r>
      <w:r>
        <w:rPr>
          <w:rStyle w:val="14"/>
        </w:rPr>
        <w:t>2.3.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Проектирование...</w:t>
      </w:r>
      <w:r>
        <w:tab/>
      </w:r>
      <w:r>
        <w:fldChar w:fldCharType="begin"/>
      </w:r>
      <w:r>
        <w:instrText xml:space="preserve"> PAGEREF _Toc213165089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C03CD5A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"_Toc213165090" </w:instrText>
      </w:r>
      <w:r>
        <w:fldChar w:fldCharType="separate"/>
      </w:r>
      <w:r>
        <w:rPr>
          <w:rStyle w:val="14"/>
        </w:rPr>
        <w:t>2.3.1.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Детализация задачи проектирования</w:t>
      </w:r>
      <w:r>
        <w:tab/>
      </w:r>
      <w:r>
        <w:fldChar w:fldCharType="begin"/>
      </w:r>
      <w:r>
        <w:instrText xml:space="preserve"> PAGEREF _Toc213165090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8E9DB38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"_Toc213165091" </w:instrText>
      </w:r>
      <w:r>
        <w:fldChar w:fldCharType="separate"/>
      </w:r>
      <w:r>
        <w:rPr>
          <w:rStyle w:val="14"/>
        </w:rPr>
        <w:t>2.3.2.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Детализация задачи проектирования</w:t>
      </w:r>
      <w:r>
        <w:tab/>
      </w:r>
      <w:r>
        <w:fldChar w:fldCharType="begin"/>
      </w:r>
      <w:r>
        <w:instrText xml:space="preserve"> PAGEREF _Toc213165091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E8BF844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"_Toc213165092" </w:instrText>
      </w:r>
      <w:r>
        <w:fldChar w:fldCharType="separate"/>
      </w:r>
      <w:r>
        <w:rPr>
          <w:rStyle w:val="14"/>
        </w:rPr>
        <w:t>2.3.3.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Детализация задачи проектирования</w:t>
      </w:r>
      <w:r>
        <w:tab/>
      </w:r>
      <w:r>
        <w:fldChar w:fldCharType="begin"/>
      </w:r>
      <w:r>
        <w:instrText xml:space="preserve"> PAGEREF _Toc213165092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AC02B89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"_Toc213165093" </w:instrText>
      </w:r>
      <w:r>
        <w:fldChar w:fldCharType="separate"/>
      </w:r>
      <w:r>
        <w:rPr>
          <w:rStyle w:val="14"/>
        </w:rPr>
        <w:t>2.3.4.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Детализация задачи проектирования</w:t>
      </w:r>
      <w:r>
        <w:tab/>
      </w:r>
      <w:r>
        <w:fldChar w:fldCharType="begin"/>
      </w:r>
      <w:r>
        <w:instrText xml:space="preserve"> PAGEREF _Toc213165093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952F0A6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"_Toc213165094" </w:instrText>
      </w:r>
      <w:r>
        <w:fldChar w:fldCharType="separate"/>
      </w:r>
      <w:r>
        <w:rPr>
          <w:rStyle w:val="14"/>
        </w:rPr>
        <w:t>2.4.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Проектирование...</w:t>
      </w:r>
      <w:r>
        <w:tab/>
      </w:r>
      <w:r>
        <w:fldChar w:fldCharType="begin"/>
      </w:r>
      <w:r>
        <w:instrText xml:space="preserve"> PAGEREF _Toc213165094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DE6EDE3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"_Toc213165095" </w:instrText>
      </w:r>
      <w:r>
        <w:fldChar w:fldCharType="separate"/>
      </w:r>
      <w:r>
        <w:rPr>
          <w:rStyle w:val="14"/>
        </w:rPr>
        <w:t>Глава 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Реализация приложения/системы...</w:t>
      </w:r>
      <w:r>
        <w:tab/>
      </w:r>
      <w:r>
        <w:fldChar w:fldCharType="begin"/>
      </w:r>
      <w:r>
        <w:instrText xml:space="preserve"> PAGEREF _Toc213165095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F4118A5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"_Toc213165096" </w:instrText>
      </w:r>
      <w:r>
        <w:fldChar w:fldCharType="separate"/>
      </w:r>
      <w:r>
        <w:rPr>
          <w:rStyle w:val="14"/>
        </w:rPr>
        <w:t>3.1.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????????????????</w:t>
      </w:r>
      <w:r>
        <w:tab/>
      </w:r>
      <w:r>
        <w:fldChar w:fldCharType="begin"/>
      </w:r>
      <w:r>
        <w:instrText xml:space="preserve"> PAGEREF _Toc213165096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F5B6374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"_Toc213165097" </w:instrText>
      </w:r>
      <w:r>
        <w:fldChar w:fldCharType="separate"/>
      </w:r>
      <w:r>
        <w:rPr>
          <w:rStyle w:val="14"/>
        </w:rPr>
        <w:t>3.1.1.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_Toc213165097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0036089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"_Toc213165098" </w:instrText>
      </w:r>
      <w:r>
        <w:fldChar w:fldCharType="separate"/>
      </w:r>
      <w:r>
        <w:rPr>
          <w:rStyle w:val="14"/>
        </w:rPr>
        <w:t>3.1.2.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_Toc213165098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C9B4A4D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"_Toc213165099" </w:instrText>
      </w:r>
      <w:r>
        <w:fldChar w:fldCharType="separate"/>
      </w:r>
      <w:r>
        <w:rPr>
          <w:rStyle w:val="14"/>
        </w:rPr>
        <w:t>3.1.3.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_Toc213165099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C7E406A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"_Toc213165100" </w:instrText>
      </w:r>
      <w:r>
        <w:fldChar w:fldCharType="separate"/>
      </w:r>
      <w:r>
        <w:rPr>
          <w:rStyle w:val="14"/>
        </w:rPr>
        <w:t>3.2.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????????????????</w:t>
      </w:r>
      <w:r>
        <w:tab/>
      </w:r>
      <w:r>
        <w:fldChar w:fldCharType="begin"/>
      </w:r>
      <w:r>
        <w:instrText xml:space="preserve"> PAGEREF _Toc213165100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27A178D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"_Toc213165101" </w:instrText>
      </w:r>
      <w:r>
        <w:fldChar w:fldCharType="separate"/>
      </w:r>
      <w:r>
        <w:rPr>
          <w:rStyle w:val="14"/>
        </w:rPr>
        <w:t>3.2.1.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_Toc213165101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0E62535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"_Toc213165102" </w:instrText>
      </w:r>
      <w:r>
        <w:fldChar w:fldCharType="separate"/>
      </w:r>
      <w:r>
        <w:rPr>
          <w:rStyle w:val="14"/>
        </w:rPr>
        <w:t>3.2.2.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_Toc213165102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82E49CE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"_Toc213165103" </w:instrText>
      </w:r>
      <w:r>
        <w:fldChar w:fldCharType="separate"/>
      </w:r>
      <w:r>
        <w:rPr>
          <w:rStyle w:val="14"/>
        </w:rPr>
        <w:t>3.2.3.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_Toc213165103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2D23EE0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"_Toc213165104" </w:instrText>
      </w:r>
      <w:r>
        <w:fldChar w:fldCharType="separate"/>
      </w:r>
      <w:r>
        <w:rPr>
          <w:rStyle w:val="14"/>
        </w:rPr>
        <w:t>3.2.4.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_Toc213165104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6C2E573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"_Toc213165105" </w:instrText>
      </w:r>
      <w:r>
        <w:fldChar w:fldCharType="separate"/>
      </w:r>
      <w:r>
        <w:rPr>
          <w:rStyle w:val="14"/>
        </w:rPr>
        <w:t>Заключение</w:t>
      </w:r>
      <w:r>
        <w:tab/>
      </w:r>
      <w:r>
        <w:fldChar w:fldCharType="begin"/>
      </w:r>
      <w:r>
        <w:instrText xml:space="preserve"> PAGEREF _Toc213165105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DE950F5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"_Toc213165106" </w:instrText>
      </w:r>
      <w:r>
        <w:fldChar w:fldCharType="separate"/>
      </w:r>
      <w:r>
        <w:rPr>
          <w:rStyle w:val="14"/>
        </w:rPr>
        <w:t>Библиографический список</w:t>
      </w:r>
      <w:r>
        <w:tab/>
      </w:r>
      <w:r>
        <w:fldChar w:fldCharType="begin"/>
      </w:r>
      <w:r>
        <w:instrText xml:space="preserve"> PAGEREF _Toc213165106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4453A42">
      <w:pPr>
        <w:pStyle w:val="2"/>
      </w:pPr>
      <w:r>
        <w:fldChar w:fldCharType="end"/>
      </w:r>
      <w:bookmarkStart w:id="0" w:name="_Toc213165076"/>
      <w:bookmarkStart w:id="1" w:name="_Toc213164452"/>
      <w:r>
        <w:t>Введение</w:t>
      </w:r>
      <w:bookmarkEnd w:id="0"/>
      <w:bookmarkEnd w:id="1"/>
    </w:p>
    <w:p w14:paraId="669E182C">
      <w:r>
        <w:t>Проект выполняется в области разработки мобильных приложений для организации семейной деятельности и управления повседневными бытовыми и организационными процессами. Данная область включает в себя такие виды деятельности, как планирование семейного расписания (встречи, мероприятия, визиты к врачам), совместное управление задачами и списками покупок, координация семейных дел (расписание детей, дедлайны, напоминания), а также хранение и обмен важной информацией (контакты, рецепты, заметки). Эти процессы пересекают как личную, так и бытовую повседневную деятельность членов семьи и требуют удобных средств координации и синхронизации информации между несколькими пользователями и устройствами.</w:t>
      </w:r>
    </w:p>
    <w:p w14:paraId="5133D817">
      <w:pP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</w:pPr>
      <w:r>
        <w:rPr>
          <w:lang w:val="ru-RU" w:eastAsia="en-US"/>
        </w:rPr>
        <w:t>Современные практики показывают широкое распространение мобильных приложений для планирования и обмена информацией, однако на практике семьи сталкиваются с рядом проблем, связанных с недостаточной автоматизацией именно коллективного взаимодействия:</w:t>
      </w:r>
      <w:r>
        <w:rPr>
          <w:lang w:val="ru-RU" w:eastAsia="en-US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Отсутствие единого, удобного инструмента для синхронного планирования событий и задач между всеми членами семьи;</w:t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Дублирование и рассинхронизация данных при использовании нескольких разрозненных приложений (календарь, заметки, мессенджеры, списки покупок);</w:t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Нехватка гибких механизмов распределения ответственности (назначение исполнителей задач, подтверждение выполнения);</w:t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Низкая адаптация существующих решений к семейным сценариям (множественные профили, приватность, быстрое создание общих списков, совместные напоминания).</w:t>
      </w:r>
    </w:p>
    <w:p w14:paraId="5435F06C">
      <w:pPr>
        <w:rPr>
          <w:lang w:val="ru-RU" w:eastAsia="en-US"/>
        </w:rPr>
      </w:pPr>
      <w:r>
        <w:rPr>
          <w:lang w:val="ru-RU" w:eastAsia="en-US"/>
        </w:rPr>
        <w:t>Причины перечисленных проблем — ограниченность функционала существующих приложений (они либо ориентированы на индивидуальное использование, либо слишком сложны для семейной повседневной работы), отсутствие удобных механизмов совместного редактирования и уведомления, а также недостаточное внимание к приватности и простоте интерфейса в семейных сценариях.</w:t>
      </w:r>
    </w:p>
    <w:p w14:paraId="37170EE0">
      <w:pPr>
        <w:rPr>
          <w:lang w:val="ru-RU" w:eastAsia="en-US"/>
        </w:rPr>
      </w:pPr>
      <w:r>
        <w:rPr>
          <w:lang w:val="ru-RU" w:eastAsia="en-US"/>
        </w:rPr>
        <w:t>В рамках проекта выделяется основной процесс — организация и координация совместной семейной деятельности посредством единого мобильного органайзера. Исследованию и автоматизации посвящены следующие подпроцессы: создание и синхронизация общего календаря событий и задач, формирование и совместное редактирование списков покупок и дел, распределение и отслеживание исполнителей задач, механизм уведомлений и напоминаний, хранение и обмен семейной информацией. Существующие решения либо не удовлетворяют требованиям удобства совместного использования, либо требуют значительной ручной работы для синхронизации данных; следовательно, необходимо разработать специализированное мобильное приложение, учитывающее особенности семейной кооперации.</w:t>
      </w:r>
    </w:p>
    <w:p w14:paraId="6722FB20">
      <w:pPr>
        <w:rPr>
          <w:lang w:val="ru-RU" w:eastAsia="en-US"/>
        </w:rPr>
      </w:pPr>
      <w:r>
        <w:rPr>
          <w:lang w:val="ru-RU" w:eastAsia="en-US"/>
        </w:rPr>
        <w:t>В ходе анализа (см. 1-я глава) показано, что имеющиеся массовые решения не полностью применимы в условиях, заданных в теме: они не обеспечивают удобного управления многопользовательскими правами внутри семейной группы, не дают простых инструментов быстрого совместного создания и изменения списков и задач, а также не хватает встроенных средств для учёта семейных ролей и приоритетов. Эти выводы подтверждаются результатами обзора приложений и отзывами пользователей (см. первая глава), что обосновывает необходимость проектирования специализированного решения.</w:t>
      </w:r>
    </w:p>
    <w:p w14:paraId="424E7675">
      <w:pPr>
        <w:rPr>
          <w:lang w:val="ru-RU" w:eastAsia="en-US"/>
        </w:rPr>
      </w:pPr>
      <w:r>
        <w:rPr>
          <w:i/>
          <w:iCs/>
          <w:lang w:val="ru-RU" w:eastAsia="en-US"/>
        </w:rPr>
        <w:t>Объект исследования/автоматизации</w:t>
      </w:r>
      <w:r>
        <w:rPr>
          <w:lang w:val="ru-RU" w:eastAsia="en-US"/>
        </w:rPr>
        <w:t xml:space="preserve"> — процессы планирования, координации и совместного выполнения повседневных бытовых и организационных задач внутри семьи.</w:t>
      </w:r>
    </w:p>
    <w:p w14:paraId="4872F0A9">
      <w:pPr>
        <w:rPr>
          <w:lang w:val="ru-RU" w:eastAsia="en-US"/>
        </w:rPr>
      </w:pPr>
      <w:r>
        <w:rPr>
          <w:i/>
          <w:iCs/>
          <w:lang w:val="ru-RU" w:eastAsia="en-US"/>
        </w:rPr>
        <w:t>Предмет исследования/автоматизации</w:t>
      </w:r>
      <w:r>
        <w:rPr>
          <w:lang w:val="ru-RU" w:eastAsia="en-US"/>
        </w:rPr>
        <w:t xml:space="preserve"> — проектируемые и разрабатываемые программные средства: мобильное кросс-платформенное приложение-органайзер для семей (модуль календаря, система задач, совместные списки, система уведомлений, механизм синхронизации и хранения данных).</w:t>
      </w:r>
    </w:p>
    <w:p w14:paraId="152BCFBD">
      <w:pPr>
        <w:rPr>
          <w:lang w:val="ru-RU" w:eastAsia="en-US"/>
        </w:rPr>
      </w:pPr>
      <w:r>
        <w:rPr>
          <w:i/>
          <w:iCs/>
          <w:lang w:val="ru-RU" w:eastAsia="en-US"/>
        </w:rPr>
        <w:t>Цель проекта</w:t>
      </w:r>
      <w:r>
        <w:rPr>
          <w:lang w:val="ru-RU" w:eastAsia="en-US"/>
        </w:rPr>
        <w:t xml:space="preserve"> — разработать мобильное приложение-органайзер для семьи, обеспечивающее простой и надёжный инструментарий для совместного планирования, распределения обязанностей и обмена информацией между членами семьи, с учётом требований удобства, синхронизации, приватности и отказоустойчивости.</w:t>
      </w:r>
    </w:p>
    <w:p w14:paraId="170CCC1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567"/>
        <w:textAlignment w:val="auto"/>
        <w:rPr>
          <w:lang w:val="ru-RU" w:eastAsia="en-US"/>
        </w:rPr>
      </w:pPr>
      <w:r>
        <w:rPr>
          <w:lang w:val="ru-RU" w:eastAsia="en-US"/>
        </w:rPr>
        <w:t>Для достижения поставленной цели необходимо решить следующие задачи:</w:t>
      </w:r>
    </w:p>
    <w:p w14:paraId="1A88C05C">
      <w:pPr>
        <w:numPr>
          <w:ilvl w:val="0"/>
          <w:numId w:val="4"/>
        </w:numPr>
        <w:bidi w:val="0"/>
        <w:ind w:left="720" w:leftChars="0" w:hanging="360" w:firstLineChars="0"/>
      </w:pPr>
      <w:r>
        <w:t>Анализ предметной области и объекта автоматизации для определения функциональных и нефункциональных требований к мобильному приложению (составление пользовательских сценариев, анализ целевой аудитории, сравнительный анализ существующих решений).</w:t>
      </w:r>
    </w:p>
    <w:p w14:paraId="669AEDD4">
      <w:pPr>
        <w:numPr>
          <w:ilvl w:val="0"/>
          <w:numId w:val="4"/>
        </w:numPr>
        <w:bidi w:val="0"/>
        <w:ind w:left="720" w:leftChars="0" w:hanging="360" w:firstLineChars="0"/>
      </w:pPr>
      <w:r>
        <w:t>Проектирование архитектуры приложения: формализация требований, разработка структуры системы, проектирование пользовательских интерфейсов и моделей данных (диаграммы UML, модели «as-is» и «to-be», спецификации API и схемы БД).</w:t>
      </w:r>
    </w:p>
    <w:p w14:paraId="41EDDF3F">
      <w:pPr>
        <w:numPr>
          <w:ilvl w:val="0"/>
          <w:numId w:val="4"/>
        </w:numPr>
        <w:bidi w:val="0"/>
        <w:ind w:left="720" w:leftChars="0" w:hanging="360" w:firstLineChars="0"/>
      </w:pPr>
      <w:r>
        <w:t>Реализация приложения: разработка клиентской части (мобильное приложение для iOS/Android — кросс-платформенный подход), серверной части (если требуется — бэкенд для синхронизации), реализация механизмов аутентификации, синхронизации, push-уведомлений, локального хранения (например, SQLite) и резервного копирования.</w:t>
      </w:r>
    </w:p>
    <w:p w14:paraId="0116AA70">
      <w:pPr>
        <w:numPr>
          <w:ilvl w:val="0"/>
          <w:numId w:val="4"/>
        </w:numPr>
        <w:bidi w:val="0"/>
        <w:ind w:left="720" w:leftChars="0" w:hanging="360" w:firstLineChars="0"/>
      </w:pPr>
      <w:r>
        <w:t>Тестирование и апробация системы: функциональное и нагрузочное тестирование, тестирование пользовательского интерфейса, тестирование сценариев совместного использования, проведение пилотного испытания с реальными пользователями/семьями и анализ результатов.</w:t>
      </w:r>
    </w:p>
    <w:p w14:paraId="4AF0CF03">
      <w:pPr>
        <w:rPr>
          <w:lang w:val="ru-RU" w:eastAsia="en-US"/>
        </w:rPr>
      </w:pPr>
      <w:r>
        <w:rPr>
          <w:lang w:val="ru-RU" w:eastAsia="en-US"/>
        </w:rPr>
        <w:t>База исследования и методологический подход. Анализ объекта автоматизации будет выполнен с использованием методов моделирования бизнес-процессов: будет построена и проанализирована модель «as-is» в нотации BPMN/ UML, на основе которой сформируется модель «to-be». Требования оформляются в виде технического задания согласно применимым стандартам (рекомендован формат ТЗ по ГОСТ или эквивалент), а функциональные требования — в виде пользовательских историй и спецификаций. Проектирование и реализация выполняются в рамках объектно-ориентированного подхода с использованием диаграмм UML (классов, последовательностей, развертывания). Разработка базы данных основывается на теории реляционных БД, с учётом возможностей локального хранения и синхронизации данных между клиентом и сервером. Особое внимание будет уделено аспектам безопасности и защите персональных данных, а также удобству пользовательского интерфейса для разных возрастных групп внутри семьи.</w:t>
      </w:r>
    </w:p>
    <w:p w14:paraId="4925A89A">
      <w:pPr>
        <w:pStyle w:val="48"/>
        <w:bidi w:val="0"/>
        <w:ind w:left="0" w:leftChars="0" w:firstLine="0" w:firstLineChars="0"/>
      </w:pPr>
      <w:bookmarkStart w:id="2" w:name="_Toc213165077"/>
      <w:bookmarkStart w:id="3" w:name="_Toc213164453"/>
      <w:r>
        <w:t>Анализ предметной области</w:t>
      </w:r>
      <w:bookmarkEnd w:id="2"/>
      <w:bookmarkEnd w:id="3"/>
      <w:r>
        <w:rPr>
          <w:rFonts w:hint="default"/>
          <w:lang w:val="ru-RU"/>
        </w:rPr>
        <w:t xml:space="preserve"> и требования к системе</w:t>
      </w:r>
    </w:p>
    <w:p w14:paraId="4675D3CB">
      <w:pPr>
        <w:pStyle w:val="50"/>
        <w:bidi w:val="0"/>
        <w:ind w:left="0" w:leftChars="0" w:firstLine="0" w:firstLineChars="0"/>
      </w:pPr>
      <w:bookmarkStart w:id="4" w:name="_Toc213164454"/>
      <w:bookmarkStart w:id="5" w:name="_Toc213165078"/>
      <w:r>
        <w:t xml:space="preserve">Анализ </w:t>
      </w:r>
      <w:bookmarkEnd w:id="4"/>
      <w:bookmarkEnd w:id="5"/>
      <w:r>
        <w:rPr>
          <w:lang w:val="ru-RU"/>
        </w:rPr>
        <w:t>предметной</w:t>
      </w:r>
      <w:r>
        <w:rPr>
          <w:rFonts w:hint="default"/>
          <w:lang w:val="ru-RU"/>
        </w:rPr>
        <w:t xml:space="preserve"> области и объекта автоматизации</w:t>
      </w:r>
    </w:p>
    <w:p w14:paraId="74A0A62D">
      <w:pPr>
        <w:rPr>
          <w:rFonts w:hint="default"/>
          <w:lang w:val="ru-RU" w:eastAsia="en-US"/>
        </w:rPr>
      </w:pPr>
      <w:bookmarkStart w:id="6" w:name="_Toc213164455"/>
      <w:bookmarkStart w:id="7" w:name="_Toc213165079"/>
      <w:r>
        <w:rPr>
          <w:rFonts w:hint="default"/>
          <w:lang w:val="ru-RU" w:eastAsia="en-US"/>
        </w:rPr>
        <w:t>Объектом автоматизации является деятельность семьи по планированию совместного времени, распределению бытовых задач и обмену информацией. В настоящее время данные процессы в большинстве семей характеризуются высокой степенью фрагментации и зависимостью от «человеческого фактора».</w:t>
      </w:r>
    </w:p>
    <w:p w14:paraId="0591BEA4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Характеристика текущего состояния процессов («As-Is»)</w:t>
      </w:r>
    </w:p>
    <w:p w14:paraId="138AD740">
      <w:pPr>
        <w:rPr>
          <w:rFonts w:hint="default"/>
        </w:rPr>
      </w:pPr>
      <w:r>
        <w:rPr>
          <w:rFonts w:hint="default"/>
          <w:lang w:val="ru-RU" w:eastAsia="en-US"/>
        </w:rPr>
        <w:t>Анализ предметной области позволил выделить основные сценарии взаимодействия внутри семьи, которые подлежат автоматизации:</w:t>
      </w:r>
    </w:p>
    <w:p w14:paraId="670FC3F7">
      <w:pPr>
        <w:numPr>
          <w:ilvl w:val="0"/>
          <w:numId w:val="5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Планирование расписания. В настоящее время информация о визитах к врачу,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школьных собраниях или семейных праздниках хранится разрозненно: в личных календарях смартфонов, в бумажных ежедневниках или держится в уме одного из членов семьи.</w:t>
      </w:r>
    </w:p>
    <w:p w14:paraId="5697AD36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Проблема: Отсутствие наглядности для всех членов семьи приводит к накладкам или пропуску важных дат.</w:t>
      </w:r>
    </w:p>
    <w:p w14:paraId="1DC6E11B">
      <w:pPr>
        <w:numPr>
          <w:ilvl w:val="0"/>
          <w:numId w:val="5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Ведение списков покупок. Процесс часто организован через мессенджеры или бумажные записки.</w:t>
      </w:r>
    </w:p>
    <w:p w14:paraId="6DC2B795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Проблема: Сообщения в мессенджерах теряются в потоке переписки, список не обновляется в реальном времени, что ведет к дублированию покупок или их отсутствию.</w:t>
      </w:r>
    </w:p>
    <w:p w14:paraId="31F1CB6F">
      <w:pPr>
        <w:numPr>
          <w:ilvl w:val="0"/>
          <w:numId w:val="5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Распределение домашних обязанностей. Задачи назначаются вербально.</w:t>
      </w:r>
    </w:p>
    <w:p w14:paraId="03BE3953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Проблема: Отсутствие фиксации ответственности и дедлайнов. Сложно контролировать выполнение.</w:t>
      </w:r>
    </w:p>
    <w:p w14:paraId="22DBC2BC">
      <w:pPr>
        <w:pStyle w:val="50"/>
        <w:bidi w:val="0"/>
        <w:ind w:left="0" w:leftChars="0" w:firstLine="0" w:firstLineChars="0"/>
      </w:pPr>
      <w:r>
        <w:rPr>
          <w:lang w:val="ru-RU"/>
        </w:rPr>
        <w:t>А</w:t>
      </w:r>
      <w:r>
        <w:t>нализ существующих решений</w:t>
      </w:r>
      <w:bookmarkEnd w:id="6"/>
      <w:bookmarkEnd w:id="7"/>
    </w:p>
    <w:p w14:paraId="348231F3">
      <w:r>
        <w:rPr>
          <w:rFonts w:hint="default"/>
        </w:rPr>
        <w:t>Для определения конкурентных преимуществ разрабатываемой системы был проведен сравнительный анализ популярных приложений, используемых для семейного планирования. В выборку попали: Google Calendar (как самый массовый инструмент), Cozi Family Organizer (специализированное решение) и Trello (как пример task-менеджера).</w:t>
      </w:r>
    </w:p>
    <w:p w14:paraId="7AD346EC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>Таблица 1 – Сравнительный анализ аналогов</w:t>
      </w:r>
    </w:p>
    <w:tbl>
      <w:tblPr>
        <w:tblStyle w:val="12"/>
        <w:tblW w:w="10025" w:type="dxa"/>
        <w:tblInd w:w="-3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1"/>
        <w:gridCol w:w="1631"/>
        <w:gridCol w:w="2126"/>
        <w:gridCol w:w="1539"/>
        <w:gridCol w:w="3008"/>
      </w:tblGrid>
      <w:tr w14:paraId="48E78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4C3B2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Критерий сравнения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B54F47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Google</w:t>
            </w:r>
            <w:r>
              <w:rPr>
                <w:rFonts w:hint="default"/>
                <w:b/>
                <w:bCs/>
                <w:lang w:val="ru-RU" w:eastAsia="zh-CN"/>
              </w:rPr>
              <w:t xml:space="preserve"> </w:t>
            </w:r>
            <w:r>
              <w:rPr>
                <w:rFonts w:hint="default"/>
                <w:b/>
                <w:bCs/>
                <w:lang w:val="en-US" w:eastAsia="zh-CN"/>
              </w:rPr>
              <w:t>Calendar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AFC380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Cozi Family Organizer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7CD565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Trello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5B2B04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Мессенджеры (Telegram/WhatsApp)</w:t>
            </w:r>
          </w:p>
        </w:tc>
      </w:tr>
      <w:tr w14:paraId="2C834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B05B8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Основное назначение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696AD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Планирование времени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32EF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Семейный органайзер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1A1C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Управление проектами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F258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Общение</w:t>
            </w:r>
          </w:p>
        </w:tc>
      </w:tr>
      <w:tr w14:paraId="4330C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433E1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Совместный календарь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C3E46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110E74">
            <w:pPr>
              <w:ind w:left="0" w:leftChars="0" w:firstLine="0" w:firstLineChars="0"/>
              <w:jc w:val="center"/>
              <w:rPr>
                <w:rFonts w:hint="default"/>
              </w:rPr>
            </w:pPr>
            <w:bookmarkStart w:id="19" w:name="_GoBack"/>
            <w:bookmarkEnd w:id="19"/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27535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Нет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AC81B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Нет</w:t>
            </w:r>
          </w:p>
        </w:tc>
      </w:tr>
      <w:tr w14:paraId="3147E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80D5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Списки покупок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E3445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Нет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CD784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ED649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5A438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Текстом</w:t>
            </w:r>
          </w:p>
        </w:tc>
      </w:tr>
      <w:tr w14:paraId="2F567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19576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Распределение ролей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BD549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Ограничено 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7D15F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EF49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AB112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Нет</w:t>
            </w:r>
          </w:p>
        </w:tc>
      </w:tr>
      <w:tr w14:paraId="236EB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EF7EC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Простота интерфейса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5F386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Высокая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477E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Средняя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D351E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Низкая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95382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Высокая</w:t>
            </w:r>
          </w:p>
        </w:tc>
      </w:tr>
      <w:tr w14:paraId="3CDAC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D8CC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Локализация и адаптация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E82E08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Полная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AA104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Частичная / Английский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9DF20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Полная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A7DA9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Полная</w:t>
            </w:r>
          </w:p>
        </w:tc>
      </w:tr>
      <w:tr w14:paraId="4D5A7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5A5C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Стоимость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080BA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Бесплатно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B6FE0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Freemium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89CBE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Freemium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C74D7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Бесплатно</w:t>
            </w:r>
          </w:p>
        </w:tc>
      </w:tr>
    </w:tbl>
    <w:p w14:paraId="62BA6C7A">
      <w:pPr>
        <w:rPr>
          <w:rFonts w:hint="default"/>
        </w:rPr>
      </w:pPr>
    </w:p>
    <w:p w14:paraId="5FB27271">
      <w:pPr>
        <w:rPr>
          <w:rFonts w:hint="default"/>
        </w:rPr>
      </w:pPr>
      <w:r>
        <w:rPr>
          <w:rFonts w:hint="default"/>
        </w:rPr>
        <w:t>Выводы по анализу аналогов</w:t>
      </w:r>
    </w:p>
    <w:p w14:paraId="1447F6C1">
      <w:pPr>
        <w:rPr>
          <w:rFonts w:hint="default"/>
        </w:rPr>
      </w:pPr>
      <w:r>
        <w:rPr>
          <w:rFonts w:hint="default"/>
        </w:rPr>
        <w:t>Google Calendar отлично справляется с расписанием, но не имеет встроенных инструментов для списков покупок и бытовых задач, требуя использования экосистемы разных приложений, что неудобно.</w:t>
      </w:r>
    </w:p>
    <w:p w14:paraId="4A1D2B11">
      <w:pPr>
        <w:rPr>
          <w:rFonts w:hint="default"/>
        </w:rPr>
      </w:pPr>
      <w:r>
        <w:rPr>
          <w:rFonts w:hint="default"/>
        </w:rPr>
        <w:t>Cozi является прямым конкурентом, однако его интерфейс часто перегружен рекламой (в бесплатной версии), а дизайн морально устарел. Также наблюдаются проблемы с локализацией для русскоязычного сегмента.</w:t>
      </w:r>
    </w:p>
    <w:p w14:paraId="72388DDF">
      <w:pPr>
        <w:rPr>
          <w:rFonts w:hint="default"/>
        </w:rPr>
      </w:pPr>
      <w:r>
        <w:rPr>
          <w:rFonts w:hint="default"/>
        </w:rPr>
        <w:t>Trello и аналоги слишком сложны для бытового использования («избыточный функционал» для списка продуктов).</w:t>
      </w:r>
    </w:p>
    <w:p w14:paraId="6B9666BA">
      <w:pPr>
        <w:rPr>
          <w:rFonts w:hint="default"/>
        </w:rPr>
      </w:pPr>
      <w:r>
        <w:rPr>
          <w:rFonts w:hint="default"/>
        </w:rPr>
        <w:t>Мессенджеры не структурируют информацию.</w:t>
      </w:r>
    </w:p>
    <w:p w14:paraId="310DF7A9">
      <w:pPr>
        <w:rPr>
          <w:rFonts w:hint="default"/>
        </w:rPr>
      </w:pPr>
      <w:r>
        <w:rPr>
          <w:rFonts w:hint="default"/>
        </w:rPr>
        <w:t>На рынке отсутствует простое, полностью локализованное, бесплатное  решение, объединяющее календарь, задачи и покупки в едином минималистичном интерфейсе с акцентом на приватность и быстродействие. Это обосновывает целесообразность разработки собственного приложения.</w:t>
      </w:r>
    </w:p>
    <w:p w14:paraId="3FA8E2D4">
      <w:pPr>
        <w:pStyle w:val="50"/>
        <w:bidi w:val="0"/>
        <w:ind w:left="0" w:leftChars="0" w:firstLine="0" w:firstLineChars="0"/>
      </w:pPr>
      <w:r>
        <w:rPr>
          <w:lang w:val="ru-RU"/>
        </w:rPr>
        <w:t>Выявление</w:t>
      </w:r>
      <w:r>
        <w:rPr>
          <w:rFonts w:hint="default"/>
          <w:lang w:val="ru-RU"/>
        </w:rPr>
        <w:t xml:space="preserve"> проблем и формирования требований</w:t>
      </w:r>
    </w:p>
    <w:p w14:paraId="1355D828">
      <w:bookmarkStart w:id="8" w:name="_Toc213165086"/>
      <w:bookmarkStart w:id="9" w:name="_Toc213164462"/>
      <w:r>
        <w:rPr>
          <w:rFonts w:hint="default"/>
        </w:rPr>
        <w:t>На основе анализа объекта автоматизации и недостатков существующих систем сформированы требования к разрабатываемому мобильному приложению «Семейный Органайзер».</w:t>
      </w:r>
    </w:p>
    <w:p w14:paraId="008C89D2">
      <w:pPr>
        <w:rPr>
          <w:rFonts w:hint="default"/>
        </w:rPr>
      </w:pPr>
      <w:r>
        <w:rPr>
          <w:rFonts w:hint="default"/>
        </w:rPr>
        <w:t>Функциональные требования</w:t>
      </w:r>
    </w:p>
    <w:p w14:paraId="0208C923">
      <w:pPr>
        <w:rPr>
          <w:rFonts w:hint="default"/>
        </w:rPr>
      </w:pPr>
      <w:r>
        <w:rPr>
          <w:rFonts w:hint="default"/>
        </w:rPr>
        <w:t>Система должна обеспечивать выполнение следующих функций:</w:t>
      </w:r>
    </w:p>
    <w:p w14:paraId="0DDD11CB">
      <w:pPr>
        <w:rPr>
          <w:rFonts w:hint="default"/>
        </w:rPr>
      </w:pPr>
      <w:r>
        <w:rPr>
          <w:rFonts w:hint="default"/>
        </w:rPr>
        <w:t>Аутентификация и управление профилем: Регистрация семьи, приглашение участников по коду/ссылке, назначение ролей.</w:t>
      </w:r>
    </w:p>
    <w:p w14:paraId="07AEE540">
      <w:pPr>
        <w:rPr>
          <w:rFonts w:hint="default"/>
        </w:rPr>
      </w:pPr>
      <w:r>
        <w:rPr>
          <w:rFonts w:hint="default"/>
        </w:rPr>
        <w:t>Общий календарь: Создание событий с указанием даты, времени, места и участников. Цветовое кодирование событий для разных членов семьи.</w:t>
      </w:r>
    </w:p>
    <w:p w14:paraId="586C511B">
      <w:pPr>
        <w:rPr>
          <w:rFonts w:hint="default"/>
        </w:rPr>
      </w:pPr>
      <w:r>
        <w:rPr>
          <w:rFonts w:hint="default"/>
        </w:rPr>
        <w:t>Списки (Покупки и Дела): Создание именованных списков, добавление пунктов, отметка о выполнении в реальном времени (синхронизация). Возможность назначения ответственного за задачу.</w:t>
      </w:r>
    </w:p>
    <w:p w14:paraId="40E30B85">
      <w:pPr>
        <w:rPr>
          <w:rFonts w:hint="default"/>
        </w:rPr>
      </w:pPr>
      <w:r>
        <w:rPr>
          <w:rFonts w:hint="default"/>
        </w:rPr>
        <w:t>Уведомления: Push-уведомления о приближающихся событиях, о создании новых задач или изменении списков.</w:t>
      </w:r>
    </w:p>
    <w:p w14:paraId="3E67988B">
      <w:pPr>
        <w:rPr>
          <w:rFonts w:hint="default"/>
        </w:rPr>
      </w:pPr>
      <w:r>
        <w:rPr>
          <w:rFonts w:hint="default"/>
        </w:rPr>
        <w:t>Нефункциональные требования</w:t>
      </w:r>
    </w:p>
    <w:p w14:paraId="1F29AB54">
      <w:pPr>
        <w:rPr>
          <w:rFonts w:hint="default"/>
        </w:rPr>
      </w:pPr>
      <w:r>
        <w:rPr>
          <w:rFonts w:hint="default"/>
        </w:rPr>
        <w:t>Кросс-платформенность: Приложение должно работать на ОС Android (версии 8.0+) и iOS (версии 13+).</w:t>
      </w:r>
    </w:p>
    <w:p w14:paraId="64967E19">
      <w:pPr>
        <w:rPr>
          <w:rFonts w:hint="default"/>
        </w:rPr>
      </w:pPr>
      <w:r>
        <w:rPr>
          <w:rFonts w:hint="default"/>
        </w:rPr>
        <w:t>Работа оффлайн: Возможность просмотра и редактирования данных без доступа к интернету с последующей синхронизацией при появлении сети.</w:t>
      </w:r>
    </w:p>
    <w:p w14:paraId="2753A825">
      <w:pPr>
        <w:rPr>
          <w:rFonts w:hint="default"/>
        </w:rPr>
      </w:pPr>
      <w:r>
        <w:rPr>
          <w:rFonts w:hint="default"/>
        </w:rPr>
        <w:t>Производительность: Время отклика интерфейса не более 1 секунды, синхронизация данных не более 5 секунд при стабильном соединении.</w:t>
      </w:r>
    </w:p>
    <w:p w14:paraId="6E3427E7">
      <w:pPr>
        <w:rPr>
          <w:rFonts w:hint="default"/>
        </w:rPr>
      </w:pPr>
      <w:r>
        <w:rPr>
          <w:rFonts w:hint="default"/>
        </w:rPr>
        <w:t>Безопасность: Хранение паролей в захешированном виде, использование защищенного протокола (HTTPS) для обмена данными.</w:t>
      </w:r>
    </w:p>
    <w:p w14:paraId="7C9429F9">
      <w:pPr>
        <w:rPr>
          <w:rFonts w:hint="default"/>
        </w:rPr>
      </w:pPr>
      <w:r>
        <w:rPr>
          <w:rFonts w:hint="default"/>
        </w:rPr>
        <w:t>Моделирование процесса «Как будет» (To-Be)</w:t>
      </w:r>
    </w:p>
    <w:p w14:paraId="072C8624">
      <w:pPr>
        <w:rPr>
          <w:rFonts w:hint="default"/>
        </w:rPr>
      </w:pPr>
      <w:r>
        <w:rPr>
          <w:rFonts w:hint="default"/>
        </w:rPr>
        <w:t>Внедрение системы трансформирует процесс. Например, сценарий «Покупка продуктов»:</w:t>
      </w:r>
    </w:p>
    <w:p w14:paraId="293C2104">
      <w:pPr>
        <w:rPr>
          <w:rFonts w:hint="default"/>
        </w:rPr>
      </w:pPr>
      <w:r>
        <w:rPr>
          <w:rFonts w:hint="default"/>
        </w:rPr>
        <w:t>Член семьи замечает нехватку продукта -&gt; Открывает приложение -&gt; Добавляет товар в общий список «Продукты».</w:t>
      </w:r>
    </w:p>
    <w:p w14:paraId="61A93B7F">
      <w:pPr>
        <w:rPr>
          <w:rFonts w:hint="default"/>
        </w:rPr>
      </w:pPr>
      <w:r>
        <w:rPr>
          <w:rFonts w:hint="default"/>
        </w:rPr>
        <w:t>Другой член семьи, находясь в магазине, получает актуальный список.</w:t>
      </w:r>
    </w:p>
    <w:p w14:paraId="79917A3B">
      <w:pPr>
        <w:rPr>
          <w:rFonts w:hint="default"/>
        </w:rPr>
      </w:pPr>
      <w:r>
        <w:rPr>
          <w:rFonts w:hint="default"/>
        </w:rPr>
        <w:t>По мере наполнения корзины товары отмечаются «купленными».</w:t>
      </w:r>
    </w:p>
    <w:p w14:paraId="549F7244">
      <w:pPr>
        <w:rPr>
          <w:rFonts w:hint="default"/>
        </w:rPr>
      </w:pPr>
      <w:r>
        <w:rPr>
          <w:rFonts w:hint="default"/>
        </w:rPr>
        <w:t>Остальные участники видят изменения в реальном времени, что исключает дублирование.</w:t>
      </w:r>
    </w:p>
    <w:p w14:paraId="436F9726">
      <w:pPr>
        <w:rPr>
          <w:rFonts w:hint="default"/>
        </w:rPr>
      </w:pPr>
      <w:r>
        <w:rPr>
          <w:rFonts w:hint="default"/>
        </w:rPr>
        <w:t>На основании выявленных требований разработано Техническое задание (см. Приложение А).</w:t>
      </w:r>
    </w:p>
    <w:p w14:paraId="5C523086">
      <w:pPr>
        <w:pStyle w:val="48"/>
        <w:bidi w:val="0"/>
        <w:ind w:left="0" w:leftChars="0" w:firstLine="0" w:firstLineChars="0"/>
      </w:pPr>
      <w:r>
        <w:t xml:space="preserve">Проектирование </w:t>
      </w:r>
      <w:bookmarkEnd w:id="8"/>
      <w:bookmarkEnd w:id="9"/>
      <w:r>
        <w:rPr>
          <w:lang w:val="ru-RU"/>
        </w:rPr>
        <w:t>базы</w:t>
      </w:r>
      <w:r>
        <w:rPr>
          <w:rFonts w:hint="default"/>
          <w:lang w:val="ru-RU"/>
        </w:rPr>
        <w:t xml:space="preserve"> данных и приложения</w:t>
      </w:r>
    </w:p>
    <w:p w14:paraId="273098F1">
      <w:pPr>
        <w:pStyle w:val="50"/>
        <w:bidi w:val="0"/>
        <w:ind w:left="0" w:leftChars="0" w:firstLine="0" w:firstLineChars="0"/>
        <w:rPr>
          <w:lang w:val="ru-RU"/>
        </w:rPr>
      </w:pPr>
      <w:bookmarkStart w:id="10" w:name="_Toc213164471"/>
      <w:bookmarkStart w:id="11" w:name="_Toc213165095"/>
      <w:r>
        <w:rPr>
          <w:rFonts w:hint="default"/>
          <w:lang w:val="ru-RU"/>
        </w:rPr>
        <w:t>Анализ требований к данным и проектирование базы данных</w:t>
      </w:r>
    </w:p>
    <w:p w14:paraId="4EF8046B">
      <w:pPr>
        <w:rPr>
          <w:rFonts w:hint="default"/>
        </w:rPr>
      </w:pPr>
      <w:r>
        <w:rPr>
          <w:rFonts w:hint="default"/>
        </w:rPr>
        <w:t>Проектирование базы данных для мобильного приложения семейного органайзера выполняется на основе реляционной модели. Данный этап включает детализацию требований к хранимой информации, выявление связей между объектами и нормализацию схемы данных для обеспечения целостности и отсутствия избыточности.</w:t>
      </w:r>
    </w:p>
    <w:p w14:paraId="396D8F02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Анализ требований к данным</w:t>
      </w:r>
    </w:p>
    <w:p w14:paraId="2C32894C">
      <w:pPr>
        <w:rPr>
          <w:rFonts w:hint="default"/>
        </w:rPr>
      </w:pPr>
      <w:r>
        <w:rPr>
          <w:rFonts w:hint="default"/>
        </w:rPr>
        <w:t>На основе анализа предметной области и функциональных требований был определен перечень информационных объектов. Для каждого объекта сформирован набор атрибутов с учетом типов данных и ограничений.</w:t>
      </w:r>
    </w:p>
    <w:p w14:paraId="5472DFE8">
      <w:pPr>
        <w:rPr>
          <w:rFonts w:hint="default"/>
        </w:rPr>
      </w:pPr>
      <w:r>
        <w:rPr>
          <w:rFonts w:hint="default"/>
        </w:rPr>
        <w:t>В качестве первичных ключей используются строковые коды, что позволяет генерировать уникальные идентификаторы на стороне клиента и упрощает синхронизацию данных при отсутствии сети, либо короткие читаемые коды для обмена внутри семьи.</w:t>
      </w:r>
    </w:p>
    <w:p w14:paraId="742B3570">
      <w:pPr>
        <w:rPr>
          <w:rFonts w:hint="default"/>
          <w:sz w:val="24"/>
          <w:szCs w:val="21"/>
        </w:rPr>
      </w:pPr>
      <w:r>
        <w:rPr>
          <w:rFonts w:hint="default"/>
          <w:sz w:val="24"/>
          <w:szCs w:val="21"/>
        </w:rPr>
        <w:t>Таблица 2 Требования к данным и атрибутивный состав сущностей</w:t>
      </w:r>
    </w:p>
    <w:tbl>
      <w:tblPr>
        <w:tblStyle w:val="12"/>
        <w:tblW w:w="9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2101"/>
        <w:gridCol w:w="2114"/>
        <w:gridCol w:w="1254"/>
        <w:gridCol w:w="1169"/>
        <w:gridCol w:w="1680"/>
      </w:tblGrid>
      <w:tr w14:paraId="2CB8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D22A2F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Сущность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FE3BA5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Атрибут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DFDB6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Тип данных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F89B34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Обязательность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CFE1E9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Ограничения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9258E5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Описание атрибута</w:t>
            </w:r>
          </w:p>
        </w:tc>
      </w:tr>
      <w:tr w14:paraId="12E2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8F9D4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Семьи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BD6CB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code_family (PK)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82B07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39789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EEDF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D042F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Уникальный код семьи</w:t>
            </w:r>
          </w:p>
        </w:tc>
      </w:tr>
      <w:tr w14:paraId="529A7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912966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F89428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name_family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A86A3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D08E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5F0AD8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48F3A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Название семьи</w:t>
            </w:r>
          </w:p>
        </w:tc>
      </w:tr>
      <w:tr w14:paraId="67632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3ED66B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1DC76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head_surname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E41E8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1EE7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2ACAAD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8595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Фамилия главы семьи</w:t>
            </w:r>
          </w:p>
        </w:tc>
      </w:tr>
      <w:tr w14:paraId="1885D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D2840E">
            <w:pPr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58161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contact_phone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6A84A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BEE95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93ED6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Format: Phone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66D59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Общий контактный телефон семьи</w:t>
            </w:r>
          </w:p>
        </w:tc>
      </w:tr>
      <w:tr w14:paraId="45197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845A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Участники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69E3D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code_member (PK)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BF8B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61C76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70582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646AD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Уникальный код члена семьи</w:t>
            </w:r>
          </w:p>
        </w:tc>
      </w:tr>
      <w:tr w14:paraId="1D8C8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52CFD6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37426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name_member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00580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40ED8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27FF0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CDC6F8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Имя и фамилия участника</w:t>
            </w:r>
          </w:p>
        </w:tc>
      </w:tr>
      <w:tr w14:paraId="17CB2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031E52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CF314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age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A4920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1086C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6E05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Check (age &gt; 0)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170B7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Возраст участника</w:t>
            </w:r>
          </w:p>
        </w:tc>
      </w:tr>
      <w:tr w14:paraId="56976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23AB0F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F7127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code_family (FK)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1BC04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87B27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12FE66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E476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Внешний ключ: принадлежность к семье</w:t>
            </w:r>
          </w:p>
        </w:tc>
      </w:tr>
      <w:tr w14:paraId="0F12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D3EC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Категории задач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C150B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code_category (PK)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438EF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AE48E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900AB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7BA70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Код категории</w:t>
            </w:r>
          </w:p>
        </w:tc>
      </w:tr>
      <w:tr w14:paraId="72865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30A158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6968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name_category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A385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AB88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4AF2C5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C492C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Название (Быт, Здоровье, Покупки).</w:t>
            </w:r>
          </w:p>
        </w:tc>
      </w:tr>
      <w:tr w14:paraId="55E5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CB8AFF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66AA6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code_family (FK)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7466E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06925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3F650B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ED825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Привязка категории к конкретной семье</w:t>
            </w:r>
          </w:p>
        </w:tc>
      </w:tr>
      <w:tr w14:paraId="216F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FCD7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Задачи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3F003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code_task (PK)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25F2F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92480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F26E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2E96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Уникальный код задачи</w:t>
            </w:r>
          </w:p>
        </w:tc>
      </w:tr>
      <w:tr w14:paraId="6986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86BC02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A1478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BADB0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VARCHAR(150)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05D6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D124D5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9AF7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Заголовок/Суть задачи</w:t>
            </w:r>
          </w:p>
        </w:tc>
      </w:tr>
      <w:tr w14:paraId="1F88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57B4E9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CDE34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code_category (FK)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0384A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43961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34B5C6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A1DA5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Ссылка на категорию задачи</w:t>
            </w:r>
          </w:p>
        </w:tc>
      </w:tr>
      <w:tr w14:paraId="492C7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567CC1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DEDFD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priority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2A7B48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41F29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02BD3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Check IN ('Low', 'Med', 'High')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D393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Приоритет выполнения</w:t>
            </w:r>
          </w:p>
        </w:tc>
      </w:tr>
      <w:tr w14:paraId="12128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E846DF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34975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EA86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VARCHAR(15)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E8CC4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A06A3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'New'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D451D5">
            <w:pPr>
              <w:ind w:left="0" w:leftChars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Текущий статуc</w:t>
            </w:r>
          </w:p>
        </w:tc>
      </w:tr>
      <w:tr w14:paraId="3CD4F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07437F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847B0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comment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6896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C4990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3CECB4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689F3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Дополнительное текстовое описание</w:t>
            </w:r>
          </w:p>
        </w:tc>
      </w:tr>
      <w:tr w14:paraId="7A635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26BC1D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4A61E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code_family (FK)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C1E10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089E3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568B7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9268F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Семья, которой принадлежит задача</w:t>
            </w:r>
          </w:p>
        </w:tc>
      </w:tr>
      <w:tr w14:paraId="49EA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C8379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27440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code_creator (FK)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ADF29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16BC9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50EEB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E9790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Член семьи, создавший задачу</w:t>
            </w:r>
          </w:p>
        </w:tc>
      </w:tr>
      <w:tr w14:paraId="4457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A77BA8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Исполнители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5C8BF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code_executor (PK)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20224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7E9C0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AE3AF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A4118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Код исполнителя</w:t>
            </w:r>
          </w:p>
        </w:tc>
      </w:tr>
      <w:tr w14:paraId="7748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A6CB71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B7932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name_executor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0E967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BA790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6D08E8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33E7E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Имя исполнителя для отображения</w:t>
            </w:r>
          </w:p>
        </w:tc>
      </w:tr>
      <w:tr w14:paraId="05034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3062B9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9D24A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contact_info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9977B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0C188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AB5494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F74AC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Контактные данные исполнителя</w:t>
            </w:r>
          </w:p>
        </w:tc>
      </w:tr>
      <w:tr w14:paraId="6C2F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D7FB4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Назначения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B6F40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code_task (PK, 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AB89F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B7E9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A0CBD8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D6F00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Часть составного ключа: ссылка на задачу</w:t>
            </w:r>
          </w:p>
        </w:tc>
      </w:tr>
      <w:tr w14:paraId="0A19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1295C0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39FBC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code_executor (PK, 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90E63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53BF0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BEF2A2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1B7DA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Часть составного ключа: ссылка на исполнителя</w:t>
            </w:r>
          </w:p>
        </w:tc>
      </w:tr>
      <w:tr w14:paraId="1785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55A5C1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1801F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date_start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EB798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1D15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7F0C4E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EC51F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Плановая дата начала выполнения</w:t>
            </w:r>
          </w:p>
        </w:tc>
      </w:tr>
      <w:tr w14:paraId="735A5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CFA98F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CA98C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date_end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59468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9E7B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FDA31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Check (date_end &gt;= date_start)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4DF4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Дедлайн</w:t>
            </w:r>
          </w:p>
        </w:tc>
      </w:tr>
      <w:tr w14:paraId="1CE0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6B3338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Исполнение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66E31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code_member (PK, 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B58D8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8D75E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853981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40812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Кто фактически выполнял</w:t>
            </w:r>
          </w:p>
        </w:tc>
      </w:tr>
      <w:tr w14:paraId="3225D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F16CDA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9745B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code_task (PK, 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21074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68B1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487116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E388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Какую задачу выполняли.</w:t>
            </w:r>
          </w:p>
        </w:tc>
      </w:tr>
      <w:tr w14:paraId="0773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D1F99B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54868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date_execution (PK)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4381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FD9CC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BFE76C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16F36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Дата факта выполнения</w:t>
            </w:r>
          </w:p>
        </w:tc>
      </w:tr>
      <w:tr w14:paraId="694E8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B61910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A60F4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actual_time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DA9B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4D6CD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5607D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B60E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Затраченное время</w:t>
            </w:r>
          </w:p>
        </w:tc>
      </w:tr>
      <w:tr w14:paraId="6EEA1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EF5C6E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15D79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status_execution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2D1C1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VARCHAR(15)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10F9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1EC0FF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76086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Результат выполнения</w:t>
            </w:r>
          </w:p>
        </w:tc>
      </w:tr>
    </w:tbl>
    <w:p w14:paraId="646E4F17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Анализ связей между сущностями</w:t>
      </w:r>
    </w:p>
    <w:p w14:paraId="6A711803">
      <w:pPr>
        <w:rPr>
          <w:rFonts w:hint="default"/>
        </w:rPr>
      </w:pPr>
      <w:r>
        <w:rPr>
          <w:rFonts w:hint="default"/>
        </w:rPr>
        <w:t xml:space="preserve">Для корректного построения схемы базы данных были проанализированы связи между объектами. </w:t>
      </w:r>
      <w:r>
        <w:rPr>
          <w:rFonts w:hint="default"/>
          <w:lang w:val="ru-RU"/>
        </w:rPr>
        <w:t>В</w:t>
      </w:r>
      <w:r>
        <w:rPr>
          <w:rFonts w:hint="default"/>
        </w:rPr>
        <w:t>ыявлены следующие типы отношений:</w:t>
      </w:r>
    </w:p>
    <w:p w14:paraId="6FD9A4D8">
      <w:pPr>
        <w:keepNext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Families — Participants (1:M): Одна семья (Families) может включать множество участников (Participants), но каждый участник в рамках данной модели приписан к одной текущей семье (через атрибут code_family). Связь идентифицирующая (участник не может существовать в системе без привязки к семье).</w:t>
      </w:r>
    </w:p>
    <w:p w14:paraId="1F98451E">
      <w:pPr>
        <w:numPr>
          <w:ilvl w:val="0"/>
          <w:numId w:val="6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Families — Categories (1:M): Каждая семья может создавать свой набор категорий задач (Categories). Это позволяет адаптировать справочник под нужды конкретной группы пользователей.</w:t>
      </w:r>
    </w:p>
    <w:p w14:paraId="11A737C8">
      <w:pPr>
        <w:numPr>
          <w:ilvl w:val="0"/>
          <w:numId w:val="6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Families — Tasks (1:M): Задачи (Tasks) принадлежат семье. Это обеспечивает разделение информационного пространства между разными семьями.</w:t>
      </w:r>
    </w:p>
    <w:p w14:paraId="6906FAF9">
      <w:pPr>
        <w:numPr>
          <w:ilvl w:val="0"/>
          <w:numId w:val="6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Categories — Tasks (1:M): Одна категория может быть присвоена множеству задач. Задача относится к одной категории.</w:t>
      </w:r>
    </w:p>
    <w:p w14:paraId="2A8C32BC">
      <w:pPr>
        <w:keepNext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Tasks — Executors (M:N): Реализована связь «Многие-ко-многим» через ассоциативную таблицу Assignments.</w:t>
      </w:r>
    </w:p>
    <w:p w14:paraId="11C57F6B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Одна задача может быть поручена нескольким исполнителям.</w:t>
      </w:r>
    </w:p>
    <w:p w14:paraId="2C3C7D54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Один исполнитель может иметь множество назначенных задач.</w:t>
      </w:r>
    </w:p>
    <w:p w14:paraId="29D7CBE0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Атрибуты связи вынесены в таблицу Assignments.</w:t>
      </w:r>
    </w:p>
    <w:p w14:paraId="19AF4363">
      <w:pPr>
        <w:numPr>
          <w:ilvl w:val="0"/>
          <w:numId w:val="6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Tasks/Participants — Task_executions (M:N с историей): Таблица Task_executions фиксирует факты работы над задачей. Связь сложная, так как включает фиксацию того, какой участник, над какой задачей и в какую дату работал. Это позволяет вести журнал активности.</w:t>
      </w:r>
    </w:p>
    <w:p w14:paraId="1A353EC0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Анализ функциональных зависимостей и первичных ключей</w:t>
      </w:r>
    </w:p>
    <w:p w14:paraId="4AF69F05">
      <w:r>
        <w:rPr>
          <w:rFonts w:hint="default"/>
        </w:rPr>
        <w:t>Для выполнения нормализации были определены функциональные зависимости атрибутов. Обозначим </w:t>
      </w:r>
      <w:r>
        <w:t>X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→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Y</w:t>
      </w:r>
      <w:r>
        <w:rPr>
          <w:rFonts w:hint="default"/>
          <w:lang w:val="ru-RU"/>
        </w:rPr>
        <w:t xml:space="preserve"> </w:t>
      </w:r>
      <w:r>
        <w:rPr>
          <w:lang w:val="en-US" w:eastAsia="zh-CN"/>
        </w:rPr>
        <w:t>как «Y функционально зависит от X».</w:t>
      </w:r>
    </w:p>
    <w:p w14:paraId="62647172">
      <w:pPr>
        <w:rPr>
          <w:rFonts w:hint="default"/>
        </w:rPr>
      </w:pPr>
      <w:r>
        <w:rPr>
          <w:rFonts w:hint="default"/>
        </w:rPr>
        <w:t>Выявленные зависимости:</w:t>
      </w:r>
    </w:p>
    <w:p w14:paraId="21E029AF">
      <w:pPr>
        <w:keepNext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Сущность Families:</w:t>
      </w:r>
    </w:p>
    <w:p w14:paraId="44010A25">
      <w:pPr>
        <w:rPr>
          <w:rFonts w:hint="default"/>
        </w:rPr>
      </w:pPr>
      <w:r>
        <w:rPr>
          <w:rFonts w:hint="default"/>
        </w:rPr>
        <w:t>code_family →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name_family, head_surname, contact_phone.</w:t>
      </w:r>
    </w:p>
    <w:p w14:paraId="3660D6AA">
      <w:pPr>
        <w:rPr>
          <w:rFonts w:hint="default"/>
        </w:rPr>
      </w:pPr>
      <w:r>
        <w:rPr>
          <w:rFonts w:hint="default"/>
        </w:rPr>
        <w:t>Ключ: code_family.</w:t>
      </w:r>
    </w:p>
    <w:p w14:paraId="05046280">
      <w:pPr>
        <w:numPr>
          <w:ilvl w:val="0"/>
          <w:numId w:val="7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Сущность Participants:</w:t>
      </w:r>
    </w:p>
    <w:p w14:paraId="3E6C4F4A">
      <w:pPr>
        <w:rPr>
          <w:rFonts w:hint="default"/>
        </w:rPr>
      </w:pPr>
      <w:r>
        <w:rPr>
          <w:rFonts w:hint="default"/>
        </w:rPr>
        <w:t>code_member → name_member, age, code_family.</w:t>
      </w:r>
    </w:p>
    <w:p w14:paraId="75CF0808">
      <w:pPr>
        <w:rPr>
          <w:rFonts w:hint="default"/>
        </w:rPr>
      </w:pPr>
      <w:r>
        <w:rPr>
          <w:rFonts w:hint="default"/>
        </w:rPr>
        <w:t>Ключ: code_member.</w:t>
      </w:r>
    </w:p>
    <w:p w14:paraId="1C9AB703">
      <w:pPr>
        <w:numPr>
          <w:ilvl w:val="0"/>
          <w:numId w:val="7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Сущность Tasks:</w:t>
      </w:r>
    </w:p>
    <w:p w14:paraId="0C67E8B5">
      <w:pPr>
        <w:rPr>
          <w:rFonts w:hint="default"/>
        </w:rPr>
      </w:pPr>
      <w:r>
        <w:rPr>
          <w:rFonts w:hint="default"/>
        </w:rPr>
        <w:t>code_task → title, priority, status, comment, code_category, code_family, code_creator.</w:t>
      </w:r>
    </w:p>
    <w:p w14:paraId="195C4D3D">
      <w:pPr>
        <w:rPr>
          <w:rFonts w:hint="default"/>
        </w:rPr>
      </w:pPr>
      <w:r>
        <w:rPr>
          <w:rFonts w:hint="default"/>
        </w:rPr>
        <w:t>Ключ: code_task.</w:t>
      </w:r>
    </w:p>
    <w:p w14:paraId="7CC6622E">
      <w:pPr>
        <w:keepNext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Сущность Assignments:</w:t>
      </w:r>
    </w:p>
    <w:p w14:paraId="5A3DF562">
      <w:pPr>
        <w:rPr>
          <w:rFonts w:hint="default"/>
        </w:rPr>
      </w:pPr>
      <w:r>
        <w:rPr>
          <w:rFonts w:hint="default"/>
        </w:rPr>
        <w:t>Атрибуты date_start и date_end зависят не отдельно от задачи или исполнителя, а от их пары.</w:t>
      </w:r>
    </w:p>
    <w:p w14:paraId="235661CF">
      <w:pPr>
        <w:rPr>
          <w:rFonts w:hint="default"/>
        </w:rPr>
      </w:pPr>
      <w:r>
        <w:rPr>
          <w:rFonts w:hint="default"/>
        </w:rPr>
        <w:t>(code_task, code_executor) → date_start, date_end.</w:t>
      </w:r>
    </w:p>
    <w:p w14:paraId="364D896A">
      <w:pPr>
        <w:rPr>
          <w:rFonts w:hint="default"/>
        </w:rPr>
      </w:pPr>
      <w:r>
        <w:rPr>
          <w:rFonts w:hint="default"/>
        </w:rPr>
        <w:t>Ключ составной: code_task + code_executor.</w:t>
      </w:r>
    </w:p>
    <w:p w14:paraId="3B9E8AF2">
      <w:pPr>
        <w:numPr>
          <w:ilvl w:val="0"/>
          <w:numId w:val="7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Сущность Categories:</w:t>
      </w:r>
    </w:p>
    <w:p w14:paraId="082481B9">
      <w:pPr>
        <w:rPr>
          <w:rFonts w:hint="default"/>
        </w:rPr>
      </w:pPr>
      <w:r>
        <w:rPr>
          <w:rFonts w:hint="default"/>
        </w:rPr>
        <w:t>code_category → name_category, code_family.</w:t>
      </w:r>
    </w:p>
    <w:p w14:paraId="56D2CFFA">
      <w:pPr>
        <w:rPr>
          <w:rFonts w:hint="default"/>
        </w:rPr>
      </w:pPr>
      <w:r>
        <w:rPr>
          <w:rFonts w:hint="default"/>
        </w:rPr>
        <w:t>Ключ: code_category.</w:t>
      </w:r>
    </w:p>
    <w:p w14:paraId="608C0CF4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Проектирование БД на основе алгоритма нормализации (до 3НФ)</w:t>
      </w:r>
    </w:p>
    <w:p w14:paraId="58007A69">
      <w:pPr>
        <w:rPr>
          <w:rFonts w:hint="default"/>
        </w:rPr>
      </w:pPr>
      <w:r>
        <w:rPr>
          <w:rFonts w:hint="default"/>
        </w:rPr>
        <w:t>Цель нормализации — устранение избыточности данных, предотвращение аномалий включения, удаления и обновления.</w:t>
      </w:r>
    </w:p>
    <w:p w14:paraId="0A6D4733">
      <w:pPr>
        <w:keepNext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Первая нормальная форма (1НФ):</w:t>
      </w:r>
    </w:p>
    <w:p w14:paraId="5A669178">
      <w:pPr>
        <w:rPr>
          <w:rFonts w:hint="default"/>
        </w:rPr>
      </w:pPr>
      <w:r>
        <w:rPr>
          <w:rFonts w:hint="default"/>
        </w:rPr>
        <w:t>Требование: </w:t>
      </w:r>
    </w:p>
    <w:p w14:paraId="0CF0516E">
      <w:pPr>
        <w:rPr>
          <w:rFonts w:hint="default"/>
        </w:rPr>
      </w:pPr>
      <w:r>
        <w:rPr>
          <w:rFonts w:hint="default"/>
        </w:rPr>
        <w:t>Все атрибуты должны быть атомарными, в таблицах не должно быть повторяющихся групп.</w:t>
      </w:r>
    </w:p>
    <w:p w14:paraId="3D488EA4">
      <w:pPr>
        <w:rPr>
          <w:rFonts w:hint="default"/>
        </w:rPr>
      </w:pPr>
      <w:r>
        <w:rPr>
          <w:rFonts w:hint="default"/>
        </w:rPr>
        <w:t>Реализация: </w:t>
      </w:r>
    </w:p>
    <w:p w14:paraId="01EDA237">
      <w:pPr>
        <w:rPr>
          <w:rFonts w:hint="default"/>
        </w:rPr>
      </w:pPr>
      <w:r>
        <w:rPr>
          <w:rFonts w:hint="default"/>
        </w:rPr>
        <w:t>В таблице Participants ФИО хранится в одном поле name_member, что допустимо в рамках ТЗ</w:t>
      </w:r>
      <w:r>
        <w:rPr>
          <w:rFonts w:hint="default"/>
          <w:lang w:val="ru-RU"/>
        </w:rPr>
        <w:t>.</w:t>
      </w:r>
      <w:r>
        <w:rPr>
          <w:rFonts w:hint="default"/>
        </w:rPr>
        <w:t xml:space="preserve"> В таблице Tasks не хранится список исполнителей в одной ячейке; вместо этого создана отдельная таблица Assignments.</w:t>
      </w:r>
    </w:p>
    <w:p w14:paraId="2039C28F">
      <w:pPr>
        <w:keepNext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Вторая нормальная форма (2НФ):</w:t>
      </w:r>
    </w:p>
    <w:p w14:paraId="1C85B21D">
      <w:pPr>
        <w:rPr>
          <w:rFonts w:hint="default"/>
        </w:rPr>
      </w:pPr>
      <w:r>
        <w:rPr>
          <w:rFonts w:hint="default"/>
        </w:rPr>
        <w:t>Требование: </w:t>
      </w:r>
    </w:p>
    <w:p w14:paraId="0483B499">
      <w:pPr>
        <w:rPr>
          <w:rFonts w:hint="default"/>
        </w:rPr>
      </w:pPr>
      <w:r>
        <w:rPr>
          <w:rFonts w:hint="default"/>
        </w:rPr>
        <w:t>Таблица находится в 1НФ, и каждый неключевой атрибут должен зависеть от полного первичного ключа.</w:t>
      </w:r>
    </w:p>
    <w:p w14:paraId="01CAE670">
      <w:pPr>
        <w:rPr>
          <w:rFonts w:hint="default"/>
        </w:rPr>
      </w:pPr>
      <w:r>
        <w:rPr>
          <w:rFonts w:hint="default"/>
        </w:rPr>
        <w:t>Анализ:</w:t>
      </w:r>
    </w:p>
    <w:p w14:paraId="1B7BAD1F">
      <w:pPr>
        <w:rPr>
          <w:rFonts w:hint="default"/>
        </w:rPr>
      </w:pPr>
      <w:r>
        <w:rPr>
          <w:rFonts w:hint="default"/>
        </w:rPr>
        <w:t>В таблице Assignments первичный ключ составной (code_task, code_executor). Атрибут date_end определяется именно назначением конкретного человека на конкретную задачу. Зависимости от части ключа нет.</w:t>
      </w:r>
    </w:p>
    <w:p w14:paraId="4D44B88F">
      <w:pPr>
        <w:rPr>
          <w:rFonts w:hint="default"/>
        </w:rPr>
      </w:pPr>
      <w:r>
        <w:rPr>
          <w:rFonts w:hint="default"/>
        </w:rPr>
        <w:t>В таблице Task_executions ключ (code_member, code_task, date_execution). Поле actual_time зависит от полного сочетания.</w:t>
      </w:r>
    </w:p>
    <w:p w14:paraId="4E1B76B8">
      <w:pPr>
        <w:numPr>
          <w:ilvl w:val="0"/>
          <w:numId w:val="8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Третья нормальная форма (3НФ):</w:t>
      </w:r>
    </w:p>
    <w:p w14:paraId="4F36C6ED">
      <w:pPr>
        <w:rPr>
          <w:rFonts w:hint="default"/>
        </w:rPr>
      </w:pPr>
      <w:r>
        <w:rPr>
          <w:rFonts w:hint="default"/>
        </w:rPr>
        <w:t>Требование: Таблица находится в 2НФ, и отсутствуют транзитивные зависимости неключевых атрибутов от первичного ключа.</w:t>
      </w:r>
    </w:p>
    <w:p w14:paraId="22A9A246">
      <w:pPr>
        <w:rPr>
          <w:rFonts w:hint="default"/>
        </w:rPr>
      </w:pPr>
      <w:r>
        <w:rPr>
          <w:rFonts w:hint="default"/>
        </w:rPr>
        <w:t>Анализ:</w:t>
      </w:r>
    </w:p>
    <w:p w14:paraId="09A7F049">
      <w:pPr>
        <w:rPr>
          <w:rFonts w:hint="default"/>
        </w:rPr>
      </w:pPr>
      <w:r>
        <w:rPr>
          <w:rFonts w:hint="default"/>
        </w:rPr>
        <w:t>В таблице Tasks есть поле code_category. Если бы мы хранили там же name_category, это было бы нарушением (транзитивная зависимость code_task -&gt; code_category -&gt; name_category). В текущей схеме название категории вынесено в таблицу справочник Categories.</w:t>
      </w:r>
    </w:p>
    <w:p w14:paraId="3299E8E5">
      <w:pPr>
        <w:rPr>
          <w:rFonts w:hint="default"/>
        </w:rPr>
      </w:pPr>
      <w:r>
        <w:rPr>
          <w:rFonts w:hint="default"/>
        </w:rPr>
        <w:t>Аналогично, информация о семье (name_family) не дублируется в таблице Participants или Tasks, а доступна через внешний ключ code_family.</w:t>
      </w:r>
    </w:p>
    <w:p w14:paraId="7CBB846B">
      <w:pPr>
        <w:pStyle w:val="50"/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Проектирование приложения БД</w:t>
      </w:r>
    </w:p>
    <w:p w14:paraId="152512FB">
      <w:pPr>
        <w:rPr>
          <w:rFonts w:hint="default"/>
        </w:rPr>
      </w:pPr>
      <w:r>
        <w:rPr>
          <w:rFonts w:hint="default"/>
        </w:rPr>
        <w:t>Для моделирования алгоритмической составляющей бизнес-процессов приложения была выбрана диаграмма деятельности (Activity Diagram) языка UML. Данный тип диаграмм позволяет детализировать логику выполнения операций, переходы между состояниями и распределение ответственности между пользователем и системой.</w:t>
      </w:r>
    </w:p>
    <w:p w14:paraId="4EB8E036">
      <w:pPr>
        <w:rPr>
          <w:rFonts w:hint="default"/>
        </w:rPr>
      </w:pPr>
      <w:r>
        <w:rPr>
          <w:rFonts w:hint="default"/>
        </w:rPr>
        <w:t>В рамках проекта ключевым бизнес-процессом является «Создание и распределение новой семейной задачи». Этот процесс затрагивает взаимодействие пользователя с интерфейсом, валидацию данных на стороне клиента и серверную обработку транзакции.</w:t>
      </w:r>
    </w:p>
    <w:p w14:paraId="6FA2683D">
      <w:pPr>
        <w:rPr>
          <w:rFonts w:hint="default"/>
        </w:rPr>
      </w:pPr>
      <w:r>
        <w:rPr>
          <w:rFonts w:hint="default"/>
        </w:rPr>
        <w:t>На рисунке (ссылка на ваш рисунок) представлена диаграмма деятельности, описывающая алгоритм создания задачи. Процесс разделен на две зоны ответственности (swimlanes):</w:t>
      </w:r>
    </w:p>
    <w:p w14:paraId="28D5FBA2">
      <w:pPr>
        <w:keepNext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Пользователь (Инициатор) — член семьи, который ставит задачу.</w:t>
      </w:r>
    </w:p>
    <w:p w14:paraId="1CCC3314">
      <w:pPr>
        <w:numPr>
          <w:ilvl w:val="0"/>
          <w:numId w:val="9"/>
        </w:num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Система (Приложение + Сервер) — программно-аппаратный комплекс, обеспечивающий обработку данных.</w:t>
      </w:r>
    </w:p>
    <w:p w14:paraId="0008E7DE">
      <w:pPr>
        <w:rPr>
          <w:rFonts w:hint="default"/>
        </w:rPr>
      </w:pPr>
      <w:r>
        <w:rPr>
          <w:rFonts w:hint="default"/>
        </w:rPr>
        <w:t>Описание алгоритма реализации прецедента:</w:t>
      </w:r>
    </w:p>
    <w:p w14:paraId="3F83AFBB">
      <w:pPr>
        <w:keepNext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Начало процесса: Пользователь инициирует действие, нажимая кнопку «Добавить задачу» на главном экране приложения.</w:t>
      </w:r>
    </w:p>
    <w:p w14:paraId="6F1E8C42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Отображение интерфейса: Система реагирует на запрос и выводит форму создания задачи.</w:t>
      </w:r>
    </w:p>
    <w:p w14:paraId="7659904F">
      <w:pPr>
        <w:keepNext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Ввод данных: Пользователь заполняет обязательные поля:</w:t>
      </w:r>
    </w:p>
    <w:p w14:paraId="7F36EA80">
      <w:pPr>
        <w:rPr>
          <w:rFonts w:hint="default"/>
        </w:rPr>
      </w:pPr>
      <w:r>
        <w:rPr>
          <w:rFonts w:hint="default"/>
        </w:rPr>
        <w:t>Заголовок (Title): краткое описание дела (например, «Купить продукты»).</w:t>
      </w:r>
    </w:p>
    <w:p w14:paraId="4AF73622">
      <w:pPr>
        <w:rPr>
          <w:rFonts w:hint="default"/>
        </w:rPr>
      </w:pPr>
      <w:r>
        <w:rPr>
          <w:rFonts w:hint="default"/>
        </w:rPr>
        <w:t>Приоритет: выбор из списка (Низкий, Средний, Высокий).</w:t>
      </w:r>
    </w:p>
    <w:p w14:paraId="3D9DD55D">
      <w:pPr>
        <w:rPr>
          <w:rFonts w:hint="default"/>
        </w:rPr>
      </w:pPr>
      <w:r>
        <w:rPr>
          <w:rFonts w:hint="default"/>
        </w:rPr>
        <w:t>Категория: привязка к справочнику Categories (Бюджет, Быт, Здоровье).</w:t>
      </w:r>
    </w:p>
    <w:p w14:paraId="77AD5A8D">
      <w:pPr>
        <w:keepNext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Первичная валидация: После попытки сохранения система проверяет корректность введенных данных (проверка на пустоту, проверка корректности дат).</w:t>
      </w:r>
    </w:p>
    <w:p w14:paraId="4D5DF188">
      <w:pPr>
        <w:rPr>
          <w:rFonts w:hint="default"/>
        </w:rPr>
      </w:pPr>
      <w:r>
        <w:rPr>
          <w:rFonts w:hint="default"/>
        </w:rPr>
        <w:t>Ветвление (Decision Node): Если данные некорректны, система возвращает ошибку, и поток управления возвращается к этапу ввода. Если данные корректны, процесс продолжается.</w:t>
      </w:r>
    </w:p>
    <w:p w14:paraId="7C39F9EA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Назначение исполнителя: Пользователь выбирает ответственного из списка членов семьи (Participants), подгруженного системой.</w:t>
      </w:r>
    </w:p>
    <w:p w14:paraId="108FFF9F">
      <w:pPr>
        <w:keepNext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Параллельная обработка (Fork Node): После подтверждения создания задачи поток управления разделяется на два параллельных подпроцесса для повышения производительности и отзывчивости интерфейса:</w:t>
      </w:r>
    </w:p>
    <w:p w14:paraId="2A3C2C27">
      <w:pPr>
        <w:rPr>
          <w:rFonts w:hint="default"/>
        </w:rPr>
      </w:pPr>
      <w:r>
        <w:rPr>
          <w:rFonts w:hint="default"/>
        </w:rPr>
        <w:t>Поток 1 (Сохранение): Система выполняет INSERT запросы в базу данных. Создается запись в таблице Tasks и связная запись в таблице Assignments.</w:t>
      </w:r>
    </w:p>
    <w:p w14:paraId="3131ABBD">
      <w:pPr>
        <w:rPr>
          <w:rFonts w:hint="default"/>
        </w:rPr>
      </w:pPr>
      <w:r>
        <w:rPr>
          <w:rFonts w:hint="default"/>
        </w:rPr>
        <w:t>Поток 2 (Уведомление): Система инициирует отправку Push-уведомления назначенному исполнителю, используя сервис уведомлений.</w:t>
      </w:r>
    </w:p>
    <w:p w14:paraId="591301D8">
      <w:pPr>
        <w:keepNext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Синхронизация (Join Node): Процесс ожидает завершения критически важных операций сохранения.</w:t>
      </w:r>
    </w:p>
    <w:p w14:paraId="3D7FBA2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Завершение: Система обновляет список задач на экране пользователя, отображая новую запись. Процесс завершается.</w:t>
      </w:r>
    </w:p>
    <w:p w14:paraId="0051B270">
      <w:pPr>
        <w:rPr>
          <w:rFonts w:hint="default"/>
        </w:rPr>
      </w:pPr>
      <w:r>
        <w:rPr>
          <w:rFonts w:hint="default"/>
        </w:rPr>
        <w:t>Разработанный алгоритм обеспечивает целостность данных (за счет валидации) и информированность участников процесса (за счет уведомлений), что решает проблему рассинхронизации семейных дел, заявленную в первой главе работы.</w:t>
      </w:r>
    </w:p>
    <w:p w14:paraId="6AF1C96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567"/>
        <w:jc w:val="center"/>
        <w:textAlignment w:val="auto"/>
      </w:pPr>
      <w:r>
        <w:drawing>
          <wp:inline distT="0" distB="0" distL="114300" distR="114300">
            <wp:extent cx="1295400" cy="5200650"/>
            <wp:effectExtent l="0" t="0" r="0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FF6CE">
      <w:pPr>
        <w:pStyle w:val="23"/>
        <w:keepNext w:val="0"/>
        <w:keepLines w:val="0"/>
        <w:widowControl/>
        <w:suppressLineNumbers w:val="0"/>
        <w:bidi w:val="0"/>
        <w:spacing w:before="0" w:beforeAutospacing="0" w:after="240" w:afterAutospacing="0" w:line="12" w:lineRule="atLeast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Рисунок </w:t>
      </w:r>
      <w:r>
        <w:rPr>
          <w:rFonts w:hint="default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ru-RU"/>
        </w:rPr>
        <w:t>1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 – </w:t>
      </w:r>
      <w:r>
        <w:rPr>
          <w:rFonts w:hint="default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ru-RU"/>
        </w:rPr>
        <w:t>Диаграмма деятельности</w:t>
      </w:r>
    </w:p>
    <w:p w14:paraId="74D52D62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5934710" cy="4180205"/>
            <wp:effectExtent l="0" t="0" r="889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257E">
      <w:pPr>
        <w:pStyle w:val="23"/>
        <w:keepNext w:val="0"/>
        <w:keepLines w:val="0"/>
        <w:widowControl/>
        <w:suppressLineNumbers w:val="0"/>
        <w:bidi w:val="0"/>
        <w:spacing w:before="0" w:beforeAutospacing="0" w:after="240" w:afterAutospacing="0" w:line="12" w:lineRule="atLeast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Рисунок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en-US"/>
        </w:rPr>
        <w:t>2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 – </w:t>
      </w:r>
      <w:r>
        <w:rPr>
          <w:rFonts w:hint="default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ru-RU"/>
        </w:rPr>
        <w:t>Диаграмма последовательностей</w:t>
      </w:r>
    </w:p>
    <w:p w14:paraId="4C519613">
      <w:pPr>
        <w:pStyle w:val="48"/>
        <w:bidi w:val="0"/>
        <w:ind w:left="0" w:leftChars="0" w:firstLine="0" w:firstLineChars="0"/>
      </w:pPr>
      <w:r>
        <w:t xml:space="preserve">Реализация </w:t>
      </w:r>
      <w:bookmarkEnd w:id="10"/>
      <w:bookmarkEnd w:id="11"/>
      <w:r>
        <w:rPr>
          <w:lang w:val="ru-RU"/>
        </w:rPr>
        <w:t>Мобильного</w:t>
      </w:r>
      <w:r>
        <w:rPr>
          <w:rFonts w:hint="default"/>
          <w:lang w:val="ru-RU"/>
        </w:rPr>
        <w:t xml:space="preserve"> приложения</w:t>
      </w:r>
    </w:p>
    <w:p w14:paraId="048EA081">
      <w:pPr>
        <w:pStyle w:val="50"/>
        <w:bidi w:val="0"/>
        <w:ind w:left="0" w:leftChars="0" w:firstLine="0" w:firstLineChars="0"/>
      </w:pPr>
      <w:r>
        <w:rPr>
          <w:lang w:val="ru-RU"/>
        </w:rPr>
        <w:t>Разработка</w:t>
      </w:r>
      <w:r>
        <w:rPr>
          <w:rFonts w:hint="default"/>
          <w:lang w:val="ru-RU"/>
        </w:rPr>
        <w:t xml:space="preserve"> клиентской части</w:t>
      </w:r>
    </w:p>
    <w:p w14:paraId="79FBA31C">
      <w:bookmarkStart w:id="12" w:name="_Toc213164473"/>
      <w:bookmarkStart w:id="13" w:name="_Toc213165097"/>
      <w:r>
        <w:t>Задача: разработать экраны, логику работы модулей, локальное хранилище.</w:t>
      </w:r>
    </w:p>
    <w:p w14:paraId="1FB020E9">
      <w:r>
        <w:t>Результат: работающий мобильный клиент (iOS/Android).</w:t>
      </w:r>
    </w:p>
    <w:p w14:paraId="7CAA56CB">
      <w:r>
        <w:t>Форма представления: описание реализации, фрагменты кода, схемы модулей.</w:t>
      </w:r>
    </w:p>
    <w:bookmarkEnd w:id="12"/>
    <w:bookmarkEnd w:id="13"/>
    <w:p w14:paraId="61306476">
      <w:pPr>
        <w:pStyle w:val="50"/>
        <w:bidi w:val="0"/>
        <w:ind w:left="0" w:leftChars="0" w:firstLine="0" w:firstLineChars="0"/>
      </w:pPr>
      <w:r>
        <w:rPr>
          <w:lang w:val="ru-RU"/>
        </w:rPr>
        <w:t>Реализация</w:t>
      </w:r>
      <w:r>
        <w:rPr>
          <w:rFonts w:hint="default"/>
          <w:lang w:val="ru-RU"/>
        </w:rPr>
        <w:t xml:space="preserve"> серверной части</w:t>
      </w:r>
    </w:p>
    <w:p w14:paraId="4B04863A">
      <w:r>
        <w:t>Задача: реализовать бэкенд для синхронизации данных и управления пользователями.</w:t>
      </w:r>
    </w:p>
    <w:p w14:paraId="7BD6B11B">
      <w:r>
        <w:t>Результат: серверные модули, взаимодействующие с клиентом.</w:t>
      </w:r>
    </w:p>
    <w:p w14:paraId="36A51CD3">
      <w:r>
        <w:t>Форма представления: архитектура сервера, примеры API-вызовов.</w:t>
      </w:r>
    </w:p>
    <w:p w14:paraId="377AC1DB">
      <w:pPr>
        <w:pStyle w:val="50"/>
        <w:bidi w:val="0"/>
        <w:ind w:left="0" w:leftChars="0" w:firstLine="0" w:firstLineChars="0"/>
      </w:pPr>
      <w:r>
        <w:rPr>
          <w:lang w:val="ru-RU"/>
        </w:rPr>
        <w:t>Реализация</w:t>
      </w:r>
      <w:r>
        <w:rPr>
          <w:rFonts w:hint="default"/>
          <w:lang w:val="ru-RU"/>
        </w:rPr>
        <w:t xml:space="preserve"> механизмов уведомлений и синхронизации</w:t>
      </w:r>
    </w:p>
    <w:p w14:paraId="0746C079">
      <w:r>
        <w:t>Задача: обеспечить push-уведомления, обмен и согласование данных между устройствами.</w:t>
      </w:r>
    </w:p>
    <w:p w14:paraId="526D16E5">
      <w:r>
        <w:t>Результат: работающие механизмы взаимодействия пользователей.</w:t>
      </w:r>
    </w:p>
    <w:p w14:paraId="7BB65E47">
      <w:r>
        <w:t>Форма представления: описание алгоритмов, последовательностные диаграммы.</w:t>
      </w:r>
    </w:p>
    <w:p w14:paraId="41737A50">
      <w:pPr>
        <w:pStyle w:val="48"/>
        <w:bidi w:val="0"/>
        <w:ind w:left="0" w:leftChars="0" w:firstLine="0" w:firstLineChars="0"/>
      </w:pPr>
      <w:r>
        <w:rPr>
          <w:lang w:val="ru-RU"/>
        </w:rPr>
        <w:t>Тестирование</w:t>
      </w:r>
      <w:r>
        <w:rPr>
          <w:rFonts w:hint="default"/>
          <w:lang w:val="ru-RU"/>
        </w:rPr>
        <w:t>, Оценка и внедрение системы</w:t>
      </w:r>
    </w:p>
    <w:p w14:paraId="56606930"/>
    <w:p w14:paraId="71E9C964">
      <w:pPr>
        <w:pStyle w:val="50"/>
        <w:bidi w:val="0"/>
        <w:ind w:left="0" w:leftChars="0" w:firstLine="0" w:firstLineChars="0"/>
      </w:pPr>
      <w:r>
        <w:rPr>
          <w:lang w:val="ru-RU"/>
        </w:rPr>
        <w:t>Функциональное</w:t>
      </w:r>
      <w:r>
        <w:rPr>
          <w:rFonts w:hint="default"/>
          <w:lang w:val="ru-RU"/>
        </w:rPr>
        <w:t xml:space="preserve"> тестирование</w:t>
      </w:r>
    </w:p>
    <w:p w14:paraId="6D4E76C7">
      <w:r>
        <w:t>Задача: проверить соответствие приложения требованиям, выявить ошибки.</w:t>
      </w:r>
    </w:p>
    <w:p w14:paraId="122A486A">
      <w:r>
        <w:t>Результат: набор тестов и их результаты.</w:t>
      </w:r>
    </w:p>
    <w:p w14:paraId="6F8B1CCF">
      <w:r>
        <w:t>Форма представления: таблицы тест-кейсов, отчёт о тестировании.</w:t>
      </w:r>
    </w:p>
    <w:p w14:paraId="07247DFC">
      <w:pPr>
        <w:pStyle w:val="50"/>
        <w:bidi w:val="0"/>
        <w:ind w:left="0" w:leftChars="0" w:firstLine="0" w:firstLineChars="0"/>
      </w:pPr>
      <w:r>
        <w:rPr>
          <w:lang w:val="ru-RU"/>
        </w:rPr>
        <w:t>Тестирование</w:t>
      </w:r>
      <w:r>
        <w:rPr>
          <w:rFonts w:hint="default"/>
          <w:lang w:val="ru-RU"/>
        </w:rPr>
        <w:t xml:space="preserve"> пользовательского интерфейса</w:t>
      </w:r>
    </w:p>
    <w:p w14:paraId="640C34A4">
      <w:r>
        <w:t>Задача: оценить удобство использования интерфейса.</w:t>
      </w:r>
    </w:p>
    <w:p w14:paraId="734190F6">
      <w:r>
        <w:t>Результат: результаты UX-тестирования.</w:t>
      </w:r>
    </w:p>
    <w:p w14:paraId="1C3CB60E">
      <w:r>
        <w:t>Форма представления: аналитический отчёт, описания сценариев.</w:t>
      </w:r>
    </w:p>
    <w:p w14:paraId="2C30F06A">
      <w:pPr>
        <w:pStyle w:val="50"/>
        <w:bidi w:val="0"/>
        <w:ind w:left="0" w:leftChars="0" w:firstLine="0" w:firstLineChars="0"/>
      </w:pPr>
      <w:r>
        <w:rPr>
          <w:lang w:val="ru-RU"/>
        </w:rPr>
        <w:t>Нагрузочное</w:t>
      </w:r>
      <w:r>
        <w:rPr>
          <w:rFonts w:hint="default"/>
          <w:lang w:val="ru-RU"/>
        </w:rPr>
        <w:t xml:space="preserve"> тестирование и стабильность работы</w:t>
      </w:r>
    </w:p>
    <w:p w14:paraId="628BD16C">
      <w:r>
        <w:t>Задача: проверить производительность приложения при синхронизации и многопользовательских сценариях.</w:t>
      </w:r>
    </w:p>
    <w:p w14:paraId="7769984E">
      <w:r>
        <w:t>Результат: показатели стабильности и времени отклика.</w:t>
      </w:r>
    </w:p>
    <w:p w14:paraId="3E334E86">
      <w:r>
        <w:t>Форма представления: графики, таблицы, выводы.</w:t>
      </w:r>
    </w:p>
    <w:p w14:paraId="55B8BB66">
      <w:pPr>
        <w:pStyle w:val="50"/>
        <w:bidi w:val="0"/>
        <w:ind w:left="0" w:leftChars="0" w:firstLine="0" w:firstLineChars="0"/>
      </w:pPr>
      <w:r>
        <w:rPr>
          <w:lang w:val="ru-RU"/>
        </w:rPr>
        <w:t>Внедрение</w:t>
      </w:r>
      <w:r>
        <w:rPr>
          <w:rFonts w:hint="default"/>
          <w:lang w:val="ru-RU"/>
        </w:rPr>
        <w:t xml:space="preserve"> и анализ результатов испытаний</w:t>
      </w:r>
    </w:p>
    <w:p w14:paraId="0451206C">
      <w:r>
        <w:t>Задача: провести пилотное внедрение и оценить эффективность решения.</w:t>
      </w:r>
    </w:p>
    <w:p w14:paraId="54ABE36B">
      <w:r>
        <w:t>Результат: замечания от пользователей и выводы о пригодности приложения.</w:t>
      </w:r>
    </w:p>
    <w:p w14:paraId="0A3E3B1D">
      <w:r>
        <w:t>Форма представления: текст анализа, диаграммы обратной связи.</w:t>
      </w:r>
    </w:p>
    <w:p w14:paraId="3149B7A8">
      <w:pPr>
        <w:pStyle w:val="2"/>
      </w:pPr>
      <w:bookmarkStart w:id="14" w:name="_Toc213164481"/>
      <w:bookmarkStart w:id="15" w:name="_Toc213165105"/>
      <w:r>
        <w:t>Заключение</w:t>
      </w:r>
      <w:bookmarkEnd w:id="14"/>
      <w:bookmarkEnd w:id="15"/>
    </w:p>
    <w:p w14:paraId="74176D30">
      <w:r>
        <w:t>Здесь подводятся итоги, даётся оценка результатов выполнения проекта...</w:t>
      </w:r>
    </w:p>
    <w:p w14:paraId="41C4BD61">
      <w:r>
        <w:rPr>
          <w:b/>
          <w:bCs/>
          <w:i/>
          <w:iCs/>
        </w:rPr>
        <w:t>Не нужно просто перечислять решённые задачи</w:t>
      </w:r>
      <w:r>
        <w:t xml:space="preserve"> – нужно охарактеризовать результат решения каждой из них...</w:t>
      </w:r>
    </w:p>
    <w:p w14:paraId="33A1FE4B">
      <w:r>
        <w:t>В результате анализа деятельности… выявлены проблемы..., причиной которых являются...</w:t>
      </w:r>
    </w:p>
    <w:p w14:paraId="68A544BB">
      <w:r>
        <w:t>Анализ показал, что существующие решения могут..., но не..., имеются ограничения, …</w:t>
      </w:r>
    </w:p>
    <w:p w14:paraId="274AB0B2">
      <w:r>
        <w:t>Результаты анализа требований оформлены в виде технического задания (</w:t>
      </w:r>
      <w:r>
        <w:fldChar w:fldCharType="begin"/>
      </w:r>
      <w:r>
        <w:instrText xml:space="preserve"> REF _Ref166010189 \r \h </w:instrText>
      </w:r>
      <w:r>
        <w:fldChar w:fldCharType="separate"/>
      </w:r>
      <w:r>
        <w:t>Приложение А</w:t>
      </w:r>
      <w:r>
        <w:fldChar w:fldCharType="end"/>
      </w:r>
      <w:r>
        <w:t>).</w:t>
      </w:r>
    </w:p>
    <w:p w14:paraId="776972AE">
      <w:r>
        <w:t>В ходе проектирования разработана модель..., ...</w:t>
      </w:r>
    </w:p>
    <w:p w14:paraId="23616B22">
      <w:r>
        <w:t>При реализации прототипа создано, ... разработаны... Общий объём кода…</w:t>
      </w:r>
    </w:p>
    <w:p w14:paraId="6B57BCCF">
      <w:r>
        <w:t>Все описанные сценарии реализованы и созданные... протестированы на основе (...).</w:t>
      </w:r>
    </w:p>
    <w:p w14:paraId="1FF339A7">
      <w:r>
        <w:t>Полученные результаты могут быть полезны, ... использованы...</w:t>
      </w:r>
    </w:p>
    <w:p w14:paraId="50F7773C">
      <w:pPr>
        <w:pStyle w:val="2"/>
      </w:pPr>
      <w:bookmarkStart w:id="16" w:name="_Toc213164726"/>
      <w:bookmarkStart w:id="17" w:name="_Toc213165106"/>
      <w:r>
        <w:t>Библиографический список</w:t>
      </w:r>
      <w:bookmarkEnd w:id="16"/>
      <w:bookmarkEnd w:id="17"/>
    </w:p>
    <w:p w14:paraId="1971B381">
      <w:pPr>
        <w:pStyle w:val="41"/>
        <w:numPr>
          <w:ilvl w:val="0"/>
          <w:numId w:val="11"/>
        </w:numPr>
        <w:spacing w:before="120" w:line="240" w:lineRule="auto"/>
        <w:ind w:left="720" w:leftChars="0" w:hanging="360" w:firstLineChars="0"/>
        <w:contextualSpacing w:val="0"/>
      </w:pPr>
      <w:bookmarkStart w:id="18" w:name="_Ref166010189"/>
      <w:r>
        <w:t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 : межгосударственный стандарт. – М. : Российский институт стандартизации, 2021.</w:t>
      </w:r>
    </w:p>
    <w:p w14:paraId="10192A28">
      <w:pPr>
        <w:pStyle w:val="41"/>
        <w:numPr>
          <w:ilvl w:val="0"/>
          <w:numId w:val="11"/>
        </w:numPr>
        <w:spacing w:before="120" w:line="240" w:lineRule="auto"/>
        <w:ind w:left="720" w:leftChars="0" w:hanging="360" w:firstLineChars="0"/>
        <w:contextualSpacing w:val="0"/>
      </w:pPr>
      <w:r>
        <w:t>ГОСТ 19.201–78. Единая система программной документации. Техническое задание. Требования к содержанию и оформлению : межгосударственный стандарт : вступил в действие 01.01.1980. – М. : Стандартинформ, 2010.</w:t>
      </w:r>
    </w:p>
    <w:p w14:paraId="146D6CC4">
      <w:pPr>
        <w:pStyle w:val="41"/>
        <w:numPr>
          <w:ilvl w:val="0"/>
          <w:numId w:val="11"/>
        </w:numPr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Дацун, Н. Н.</w:t>
      </w:r>
      <w:r>
        <w:t xml:space="preserve"> Моделирование информационных систем. Указания к выполнению лабораторных работ и проведению практических занятий. Ч. 1 [Электронный ресурс] / </w:t>
      </w:r>
      <w:r>
        <w:rPr>
          <w:i/>
          <w:iCs/>
        </w:rPr>
        <w:t>Н. Н. Дацун</w:t>
      </w:r>
      <w:r>
        <w:t xml:space="preserve">. – Пермь : Перм. гос. ун-т, 2019. – 105 с. – Режим доступа: </w:t>
      </w:r>
      <w:r>
        <w:fldChar w:fldCharType="begin"/>
      </w:r>
      <w:r>
        <w:instrText xml:space="preserve"> HYPERLINK "https://elis.psu.ru/node/643001/pdfbook/download/Modelirovanie_informacionnyh_sistem._Praktikum.pdf?utm_source=chatgpt.com" \t "_new" </w:instrText>
      </w:r>
      <w:r>
        <w:fldChar w:fldCharType="separate"/>
      </w:r>
      <w:r>
        <w:t>https://elis.psu.ru/node/643001/pdfbook/download/Modelirovanie_informacionnyh_sistem._Praktikum.pdf</w:t>
      </w:r>
      <w:r>
        <w:fldChar w:fldCharType="end"/>
      </w:r>
      <w:r>
        <w:t xml:space="preserve"> (дата обращения: 23.11.2025).</w:t>
      </w:r>
    </w:p>
    <w:p w14:paraId="3152D907">
      <w:pPr>
        <w:pStyle w:val="41"/>
        <w:numPr>
          <w:ilvl w:val="0"/>
          <w:numId w:val="11"/>
        </w:numPr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Шаврин, С. М., Лядова, Л. Н., Чуприна, С. И.</w:t>
      </w:r>
      <w:r>
        <w:t xml:space="preserve"> Моделирование и проектирование информационных систем : учеб.</w:t>
      </w:r>
      <w:r>
        <w:rPr>
          <w:rFonts w:hint="default"/>
          <w:lang w:val="ru-RU"/>
        </w:rPr>
        <w:t xml:space="preserve"> </w:t>
      </w:r>
      <w:r>
        <w:t xml:space="preserve">метод. пособие / </w:t>
      </w:r>
      <w:r>
        <w:rPr>
          <w:i/>
          <w:iCs/>
        </w:rPr>
        <w:t>С. М. Шаврин, Л. Н. Лядова, С. И. Чуприна</w:t>
      </w:r>
      <w:r>
        <w:t>. – Пермь : Перм. ун-т, 2007. – 152 с. : ил. (ISBN 5-7944-1035-3).</w:t>
      </w:r>
    </w:p>
    <w:p w14:paraId="016E41B7">
      <w:pPr>
        <w:pStyle w:val="41"/>
        <w:numPr>
          <w:ilvl w:val="0"/>
          <w:numId w:val="11"/>
        </w:numPr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Pressman, R. S., Maxim, B. R.</w:t>
      </w:r>
      <w:r>
        <w:t xml:space="preserve"> Software Engineering: A Practitioner’s Approach. – 8th ed. – New York : McGraw-Hill, 2014. – 976 p.</w:t>
      </w:r>
    </w:p>
    <w:p w14:paraId="58A45DEC">
      <w:pPr>
        <w:pStyle w:val="41"/>
        <w:numPr>
          <w:ilvl w:val="0"/>
          <w:numId w:val="11"/>
        </w:numPr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Sommerville, I.</w:t>
      </w:r>
      <w:r>
        <w:t xml:space="preserve"> Software Engineering. – 10th ed. – Boston : Pearson, 2016. – 832 p.</w:t>
      </w:r>
    </w:p>
    <w:p w14:paraId="0351D32C">
      <w:pPr>
        <w:pStyle w:val="41"/>
        <w:numPr>
          <w:ilvl w:val="0"/>
          <w:numId w:val="11"/>
        </w:numPr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Gamma, E., Helm, R., Johnson, R., Vlissides, J.</w:t>
      </w:r>
      <w:r>
        <w:rPr>
          <w:i w:val="0"/>
          <w:iCs w:val="0"/>
        </w:rPr>
        <w:t xml:space="preserve"> </w:t>
      </w:r>
      <w:r>
        <w:t>Design Patterns: Elements of Reusable Object-Oriented Software. – Boston : Addison-Wesley, 1994. – 395 p.</w:t>
      </w:r>
    </w:p>
    <w:p w14:paraId="343F6C93">
      <w:pPr>
        <w:pStyle w:val="41"/>
        <w:numPr>
          <w:ilvl w:val="0"/>
          <w:numId w:val="11"/>
        </w:numPr>
        <w:spacing w:before="120" w:line="240" w:lineRule="auto"/>
        <w:ind w:left="720" w:leftChars="0" w:hanging="360" w:firstLineChars="0"/>
        <w:contextualSpacing w:val="0"/>
      </w:pPr>
      <w:r>
        <w:t xml:space="preserve">Android Developers. Android Guide [Электронный ресурс]. – Режим доступа: </w:t>
      </w:r>
      <w:r>
        <w:fldChar w:fldCharType="begin"/>
      </w:r>
      <w:r>
        <w:instrText xml:space="preserve"> HYPERLINK "https://developer.android.com/guide" \t "_new" </w:instrText>
      </w:r>
      <w:r>
        <w:fldChar w:fldCharType="separate"/>
      </w:r>
      <w:r>
        <w:t>https://developer.android.com/guide</w:t>
      </w:r>
      <w:r>
        <w:fldChar w:fldCharType="end"/>
      </w:r>
      <w:r>
        <w:t xml:space="preserve"> (дата обращения: 23.11.2025).</w:t>
      </w:r>
    </w:p>
    <w:p w14:paraId="6105170A">
      <w:pPr>
        <w:pStyle w:val="41"/>
        <w:numPr>
          <w:ilvl w:val="0"/>
          <w:numId w:val="11"/>
        </w:numPr>
        <w:spacing w:before="120" w:line="240" w:lineRule="auto"/>
        <w:ind w:left="720" w:leftChars="0" w:hanging="360" w:firstLineChars="0"/>
        <w:contextualSpacing w:val="0"/>
      </w:pPr>
      <w:r>
        <w:t xml:space="preserve">Flutter Documentation [Электронный ресурс]. – Режим доступа: </w:t>
      </w:r>
      <w:r>
        <w:fldChar w:fldCharType="begin"/>
      </w:r>
      <w:r>
        <w:instrText xml:space="preserve"> HYPERLINK "https://docs.flutter.dev?utm_source=chatgpt.com" \t "_new" </w:instrText>
      </w:r>
      <w:r>
        <w:fldChar w:fldCharType="separate"/>
      </w:r>
      <w:r>
        <w:t>https://docs.flutter.dev</w:t>
      </w:r>
      <w:r>
        <w:fldChar w:fldCharType="end"/>
      </w:r>
      <w:r>
        <w:t xml:space="preserve"> (или </w:t>
      </w:r>
      <w:r>
        <w:fldChar w:fldCharType="begin"/>
      </w:r>
      <w:r>
        <w:instrText xml:space="preserve"> HYPERLINK "https://flutter.dev/docs" \t "_new" </w:instrText>
      </w:r>
      <w:r>
        <w:fldChar w:fldCharType="separate"/>
      </w:r>
      <w:r>
        <w:t>https://flutter.dev/docs</w:t>
      </w:r>
      <w:r>
        <w:fldChar w:fldCharType="end"/>
      </w:r>
      <w:r>
        <w:t>) (дата обращения: 23.11.2025).</w:t>
      </w:r>
    </w:p>
    <w:p w14:paraId="5EF58649">
      <w:pPr>
        <w:pStyle w:val="41"/>
        <w:numPr>
          <w:ilvl w:val="0"/>
          <w:numId w:val="11"/>
        </w:numPr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Nielsen, J.</w:t>
      </w:r>
      <w:r>
        <w:t xml:space="preserve"> Usability Engineering. – San Francisco : </w:t>
      </w:r>
      <w:r>
        <w:rPr>
          <w:i/>
          <w:iCs/>
        </w:rPr>
        <w:t>Morgan Kaufmann</w:t>
      </w:r>
      <w:r>
        <w:t>, 1993. – 392 p.</w:t>
      </w:r>
    </w:p>
    <w:p w14:paraId="58B96579">
      <w:pPr>
        <w:pStyle w:val="52"/>
        <w:numPr>
          <w:ilvl w:val="0"/>
          <w:numId w:val="2"/>
        </w:numPr>
        <w:ind w:left="0" w:leftChars="0" w:firstLine="0" w:firstLineChars="0"/>
      </w:pPr>
      <w:r>
        <w:t>Техническое задание</w:t>
      </w:r>
      <w:bookmarkEnd w:id="18"/>
    </w:p>
    <w:p w14:paraId="6545AE74">
      <w:pPr>
        <w:pStyle w:val="67"/>
        <w:numPr>
          <w:ilvl w:val="1"/>
          <w:numId w:val="12"/>
        </w:numPr>
        <w:rPr>
          <w:rFonts w:hint="default"/>
        </w:rPr>
      </w:pPr>
      <w:r>
        <w:rPr>
          <w:lang w:val="ru-RU"/>
        </w:rPr>
        <w:t>Общие</w:t>
      </w:r>
      <w:r>
        <w:rPr>
          <w:rFonts w:hint="default"/>
          <w:lang w:val="ru-RU"/>
        </w:rPr>
        <w:t xml:space="preserve"> сведения</w:t>
      </w:r>
    </w:p>
    <w:p w14:paraId="3FFA53DD">
      <w:pPr>
        <w:pStyle w:val="41"/>
        <w:numPr>
          <w:ilvl w:val="0"/>
          <w:numId w:val="13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Полное наименование системы: Автоматизированная информационная система планирования и координации семейной деятельности.</w:t>
      </w:r>
    </w:p>
    <w:p w14:paraId="33267CAF">
      <w:pPr>
        <w:pStyle w:val="41"/>
        <w:numPr>
          <w:ilvl w:val="0"/>
          <w:numId w:val="13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Шифр темы: </w:t>
      </w:r>
      <w:r>
        <w:rPr>
          <w:rFonts w:hint="default"/>
          <w:lang w:val="ru-RU"/>
        </w:rPr>
        <w:t>09.03.04</w:t>
      </w:r>
    </w:p>
    <w:p w14:paraId="16AE7E25">
      <w:pPr>
        <w:pStyle w:val="41"/>
        <w:numPr>
          <w:ilvl w:val="0"/>
          <w:numId w:val="13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Заказчик и Разработчик:</w:t>
      </w:r>
    </w:p>
    <w:p w14:paraId="410847A6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Заказчик: Замятина Елена Борисовна, доцент кафедры информационных технологий в бизнесе.</w:t>
      </w:r>
    </w:p>
    <w:p w14:paraId="49728AAF">
      <w:pPr>
        <w:rPr>
          <w:rFonts w:hint="default"/>
        </w:rPr>
      </w:pPr>
      <w:r>
        <w:rPr>
          <w:rFonts w:hint="default"/>
        </w:rPr>
        <w:t xml:space="preserve">Разработчик: Студент </w:t>
      </w:r>
      <w:r>
        <w:rPr>
          <w:rFonts w:hint="default"/>
          <w:lang w:val="ru-RU"/>
        </w:rPr>
        <w:t>Козлов Степан Александрович</w:t>
      </w:r>
      <w:r>
        <w:rPr>
          <w:rFonts w:hint="default"/>
        </w:rPr>
        <w:t xml:space="preserve">, группа </w:t>
      </w:r>
      <w:r>
        <w:rPr>
          <w:rFonts w:hint="default"/>
          <w:lang w:val="ru-RU"/>
        </w:rPr>
        <w:t>РИС-24-1</w:t>
      </w:r>
      <w:r>
        <w:rPr>
          <w:rFonts w:hint="default"/>
        </w:rPr>
        <w:t>.</w:t>
      </w:r>
    </w:p>
    <w:p w14:paraId="509DB900">
      <w:pPr>
        <w:numPr>
          <w:ilvl w:val="0"/>
          <w:numId w:val="13"/>
        </w:numPr>
        <w:ind w:left="720" w:leftChars="0" w:hanging="360" w:firstLineChars="0"/>
        <w:rPr>
          <w:rFonts w:hint="default"/>
        </w:rPr>
      </w:pPr>
      <w:r>
        <w:rPr>
          <w:rFonts w:hint="default"/>
        </w:rPr>
        <w:t>Основание для проведения работ:</w:t>
      </w:r>
    </w:p>
    <w:p w14:paraId="271B7C9D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Работа выполняется на основании задания на курсовую работу по дисциплине «Разработка информационных систем», утвержденного 12.12.2025.</w:t>
      </w:r>
    </w:p>
    <w:p w14:paraId="58860657">
      <w:pPr>
        <w:numPr>
          <w:ilvl w:val="0"/>
          <w:numId w:val="13"/>
        </w:numPr>
        <w:ind w:left="720" w:leftChars="0" w:hanging="360" w:firstLineChars="0"/>
        <w:rPr>
          <w:rFonts w:hint="default"/>
          <w:lang w:val="ru-RU"/>
        </w:rPr>
      </w:pPr>
      <w:r>
        <w:rPr>
          <w:rFonts w:hint="default"/>
        </w:rPr>
        <w:t>Плановые сроки начала и окончания работ:</w:t>
      </w:r>
    </w:p>
    <w:p w14:paraId="335CFFC6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Начало: 18.12.2025</w:t>
      </w:r>
    </w:p>
    <w:p w14:paraId="378EB27B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Окончание: 01.07.25</w:t>
      </w:r>
    </w:p>
    <w:p w14:paraId="06200D64">
      <w:pPr>
        <w:pStyle w:val="67"/>
        <w:numPr>
          <w:ilvl w:val="1"/>
          <w:numId w:val="12"/>
        </w:numPr>
      </w:pPr>
      <w:r>
        <w:rPr>
          <w:lang w:val="ru-RU"/>
        </w:rPr>
        <w:t>Назначение</w:t>
      </w:r>
      <w:r>
        <w:rPr>
          <w:rFonts w:hint="default"/>
          <w:lang w:val="ru-RU"/>
        </w:rPr>
        <w:t xml:space="preserve"> и цели создания системы</w:t>
      </w:r>
    </w:p>
    <w:p w14:paraId="55C1D25E">
      <w:pPr>
        <w:ind w:left="0" w:leftChars="0" w:firstLine="0" w:firstLineChars="0"/>
        <w:jc w:val="center"/>
        <w:rPr>
          <w:rFonts w:hint="default"/>
        </w:rPr>
      </w:pPr>
      <w:r>
        <w:rPr>
          <w:rFonts w:hint="default"/>
        </w:rPr>
        <w:t>2.1. Назначение системы</w:t>
      </w:r>
    </w:p>
    <w:p w14:paraId="74FFC3CC">
      <w:pPr>
        <w:ind w:left="0" w:leftChars="0" w:firstLine="0" w:firstLineChars="0"/>
      </w:pPr>
      <w:r>
        <w:rPr>
          <w:rFonts w:hint="default"/>
        </w:rPr>
        <w:t>Система предназначена для автоматизации процессов оперативного планирования времени, ведения общего хозяйства и обмена бытовой информацией внутри малых социальных групп (семей) с использованием мобильных технологий.</w:t>
      </w:r>
    </w:p>
    <w:p w14:paraId="49363B71">
      <w:pPr>
        <w:jc w:val="center"/>
        <w:rPr>
          <w:rFonts w:hint="default"/>
        </w:rPr>
      </w:pPr>
      <w:r>
        <w:rPr>
          <w:rFonts w:hint="default"/>
        </w:rPr>
        <w:t>2.2. Цели создания системы</w:t>
      </w:r>
    </w:p>
    <w:p w14:paraId="63834E05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Синхронизация деятельности: Обеспечение единого информационного поля для всех членов семьи.</w:t>
      </w:r>
    </w:p>
    <w:p w14:paraId="6D84DB8B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Минимизация ошибок снабжения: Снижение количества случаев дублирования покупок или невыполнения бытовых поручений за счет использования общих списков в реальном времени.</w:t>
      </w:r>
    </w:p>
    <w:p w14:paraId="5F93D868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Повышение оперативности: Сокращение времени на согласование совместных планов за счет доступа к общему календарю.</w:t>
      </w:r>
    </w:p>
    <w:p w14:paraId="2EA6606F">
      <w:pPr>
        <w:pStyle w:val="67"/>
        <w:numPr>
          <w:ilvl w:val="1"/>
          <w:numId w:val="12"/>
        </w:numPr>
      </w:pPr>
      <w:r>
        <w:rPr>
          <w:lang w:val="ru-RU"/>
        </w:rPr>
        <w:t>Характеристика</w:t>
      </w:r>
      <w:r>
        <w:rPr>
          <w:rFonts w:hint="default"/>
          <w:lang w:val="ru-RU"/>
        </w:rPr>
        <w:t xml:space="preserve"> объектов автоматизации</w:t>
      </w:r>
    </w:p>
    <w:p w14:paraId="1D961EE7">
      <w:pPr>
        <w:rPr>
          <w:rFonts w:hint="default"/>
        </w:rPr>
      </w:pPr>
      <w:r>
        <w:rPr>
          <w:rFonts w:hint="default"/>
        </w:rPr>
        <w:t>Объектом автоматизации являются информационные процессы внутри домохозяйства.</w:t>
      </w:r>
      <w:r>
        <w:rPr>
          <w:rFonts w:hint="default"/>
        </w:rPr>
        <w:br w:type="textWrapping"/>
      </w:r>
      <w:r>
        <w:rPr>
          <w:rFonts w:hint="default"/>
        </w:rPr>
        <w:t>Специфика объекта:</w:t>
      </w:r>
    </w:p>
    <w:p w14:paraId="694944F6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Пользователи имеют разный уровень цифровой грамотности.</w:t>
      </w:r>
    </w:p>
    <w:p w14:paraId="026292DA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Использование системы происходит в условиях нестабильного интернет-соединения.</w:t>
      </w:r>
    </w:p>
    <w:p w14:paraId="0EE1D578">
      <w:pPr>
        <w:numPr>
          <w:ilvl w:val="0"/>
          <w:numId w:val="14"/>
        </w:numPr>
        <w:ind w:left="420" w:leftChars="0" w:hanging="420" w:firstLineChars="0"/>
      </w:pPr>
      <w:r>
        <w:rPr>
          <w:rFonts w:hint="default"/>
        </w:rPr>
        <w:t>Высокая потребность в приватности данных относительно внешнего мира.</w:t>
      </w:r>
    </w:p>
    <w:p w14:paraId="3E5D77DF">
      <w:pPr>
        <w:pStyle w:val="67"/>
        <w:numPr>
          <w:ilvl w:val="1"/>
          <w:numId w:val="12"/>
        </w:numPr>
      </w:pPr>
      <w:r>
        <w:rPr>
          <w:rFonts w:hint="default"/>
          <w:lang w:val="ru-RU"/>
        </w:rPr>
        <w:t>Требования к структуре и функционированию системы</w:t>
      </w:r>
    </w:p>
    <w:p w14:paraId="3C394212">
      <w:pPr>
        <w:jc w:val="center"/>
        <w:rPr>
          <w:rFonts w:hint="default"/>
        </w:rPr>
      </w:pPr>
      <w:r>
        <w:rPr>
          <w:rFonts w:hint="default"/>
        </w:rPr>
        <w:t>4.1. Требования к структуре и функционированию системы</w:t>
      </w:r>
    </w:p>
    <w:p w14:paraId="122A3F76">
      <w:pPr>
        <w:rPr>
          <w:rFonts w:hint="default"/>
        </w:rPr>
      </w:pPr>
      <w:r>
        <w:rPr>
          <w:rFonts w:hint="default"/>
        </w:rPr>
        <w:t>Система должна функционировать в архитектуре «Клиент-Сервер» и включать следующие подсистемы:</w:t>
      </w:r>
    </w:p>
    <w:p w14:paraId="0188F4FB">
      <w:pPr>
        <w:pStyle w:val="41"/>
        <w:numPr>
          <w:ilvl w:val="0"/>
          <w:numId w:val="15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Мобильное клиентское приложение (Android/iOS) — интерфейс взаимодействия пользователя с системой.</w:t>
      </w:r>
    </w:p>
    <w:p w14:paraId="54058927">
      <w:pPr>
        <w:pStyle w:val="41"/>
        <w:numPr>
          <w:ilvl w:val="0"/>
          <w:numId w:val="15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Серверная часть (Backend) — обработка запросов, бизнес-логика, управление правами доступа.</w:t>
      </w:r>
    </w:p>
    <w:p w14:paraId="5BD34B53">
      <w:pPr>
        <w:pStyle w:val="41"/>
        <w:numPr>
          <w:ilvl w:val="0"/>
          <w:numId w:val="15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База данных — централизованное хранение профилей, событий и списков.</w:t>
      </w:r>
    </w:p>
    <w:p w14:paraId="2D03697F">
      <w:pPr>
        <w:jc w:val="center"/>
        <w:rPr>
          <w:rFonts w:hint="default"/>
        </w:rPr>
      </w:pPr>
      <w:r>
        <w:rPr>
          <w:rFonts w:hint="default"/>
        </w:rPr>
        <w:t>4.2. Требования к численности и квалификации персонала</w:t>
      </w:r>
    </w:p>
    <w:p w14:paraId="5EC56A54">
      <w:pPr>
        <w:rPr>
          <w:rFonts w:hint="default"/>
        </w:rPr>
      </w:pPr>
      <w:r>
        <w:rPr>
          <w:rFonts w:hint="default"/>
        </w:rPr>
        <w:t>Система не требует выделенного администратора. Администрирование семейной группы (добавление участников) осуществляется пользователем с ролью «Родитель», обладающим базовыми навыками работы со смартфоном.</w:t>
      </w:r>
    </w:p>
    <w:p w14:paraId="674B2361">
      <w:pPr>
        <w:jc w:val="center"/>
        <w:rPr>
          <w:rFonts w:hint="default"/>
        </w:rPr>
      </w:pPr>
      <w:r>
        <w:rPr>
          <w:rFonts w:hint="default"/>
        </w:rPr>
        <w:t>4.3. Требования к функциональным возможностям</w:t>
      </w:r>
    </w:p>
    <w:p w14:paraId="374CEB73">
      <w:pPr>
        <w:jc w:val="center"/>
        <w:rPr>
          <w:rFonts w:hint="default"/>
        </w:rPr>
      </w:pPr>
      <w:r>
        <w:rPr>
          <w:rFonts w:hint="default"/>
        </w:rPr>
        <w:t>4.3.1. Подсистема «Учетная запись и Семья»</w:t>
      </w:r>
    </w:p>
    <w:p w14:paraId="5596019B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Регистрация пользователя.</w:t>
      </w:r>
    </w:p>
    <w:p w14:paraId="2F6CE282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Создание виртуальной сущности «Семья».</w:t>
      </w:r>
    </w:p>
    <w:p w14:paraId="52B6EEC6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Генерация уникального QR-кода для приглашения домочадцев.</w:t>
      </w:r>
    </w:p>
    <w:p w14:paraId="4BEDB434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Разграничение прав доступа:</w:t>
      </w:r>
    </w:p>
    <w:p w14:paraId="7F6319C7">
      <w:pPr>
        <w:rPr>
          <w:rFonts w:hint="default"/>
        </w:rPr>
      </w:pPr>
      <w:r>
        <w:rPr>
          <w:rFonts w:hint="default"/>
        </w:rPr>
        <w:t>Родитель: полный доступ, удаление участников, редактирование всех событий.</w:t>
      </w:r>
    </w:p>
    <w:p w14:paraId="62EAE984">
      <w:pPr>
        <w:rPr>
          <w:rFonts w:hint="default"/>
          <w:lang w:val="ru-RU"/>
        </w:rPr>
      </w:pPr>
      <w:r>
        <w:rPr>
          <w:rFonts w:hint="default"/>
        </w:rPr>
        <w:t>Ребенок: создание личных событий, просмотр общих, редактирование только своих задач</w:t>
      </w:r>
      <w:r>
        <w:rPr>
          <w:rFonts w:hint="default"/>
          <w:lang w:val="ru-RU"/>
        </w:rPr>
        <w:t>.</w:t>
      </w:r>
    </w:p>
    <w:p w14:paraId="7F187B33">
      <w:pPr>
        <w:jc w:val="center"/>
        <w:rPr>
          <w:rFonts w:hint="default"/>
        </w:rPr>
      </w:pPr>
      <w:r>
        <w:rPr>
          <w:rFonts w:hint="default"/>
        </w:rPr>
        <w:t>4.3.2. Подсистема «Календарь и Планирование»</w:t>
      </w:r>
    </w:p>
    <w:p w14:paraId="244DBD56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Визуализация событий в разрезе: День, Месяц.</w:t>
      </w:r>
    </w:p>
    <w:p w14:paraId="318A0F1B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Цветовая маркировка событий: каждому члену семьи присваивается свой цвет.</w:t>
      </w:r>
    </w:p>
    <w:p w14:paraId="065930E7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Функция «Совместное событие»: возможность добавить нескольких участников в одно событие (например, «Семейный ужин»).</w:t>
      </w:r>
    </w:p>
    <w:p w14:paraId="3D0D5DAA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Проверка на конфликты: предупреждение при попытке создать событие на занятое время другого участника.</w:t>
      </w:r>
    </w:p>
    <w:p w14:paraId="7ACB8E7E">
      <w:pPr>
        <w:jc w:val="center"/>
        <w:rPr>
          <w:rFonts w:hint="default"/>
        </w:rPr>
      </w:pPr>
      <w:r>
        <w:rPr>
          <w:rFonts w:hint="default"/>
        </w:rPr>
        <w:t>4.3.3. Подсистема «Списки и Задачи»</w:t>
      </w:r>
    </w:p>
    <w:p w14:paraId="2D4CB458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Типы списков: «Покупки», «Дела», «Заметки».</w:t>
      </w:r>
    </w:p>
    <w:p w14:paraId="16264B46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Синхронизация статуса: при отметке товара как «куплен» одним пользователем, он должен зачеркиваться у остальных в течение не более 5 секунд.</w:t>
      </w:r>
    </w:p>
    <w:p w14:paraId="7248034E"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</w:rPr>
        <w:t>Назначение ответственного: возможность закрепить задачу за конкретным членом семьи</w:t>
      </w:r>
      <w:r>
        <w:rPr>
          <w:rFonts w:hint="default"/>
          <w:lang w:val="ru-RU"/>
        </w:rPr>
        <w:t>.</w:t>
      </w:r>
    </w:p>
    <w:p w14:paraId="37A1810F">
      <w:pPr>
        <w:jc w:val="center"/>
        <w:rPr>
          <w:rFonts w:hint="default"/>
        </w:rPr>
      </w:pPr>
      <w:r>
        <w:rPr>
          <w:rFonts w:hint="default"/>
        </w:rPr>
        <w:t>4.3.4. Подсистема «Уведомления»</w:t>
      </w:r>
    </w:p>
    <w:p w14:paraId="0F64A71D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Push-уведомления за 15 мин., 1 час, 1 день до события.</w:t>
      </w:r>
    </w:p>
    <w:p w14:paraId="3567FD28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Уведомление при добавлении новой задачи, назначенной на пользователя.</w:t>
      </w:r>
    </w:p>
    <w:p w14:paraId="334C3434">
      <w:pPr>
        <w:jc w:val="center"/>
        <w:rPr>
          <w:rFonts w:hint="default"/>
        </w:rPr>
      </w:pPr>
      <w:r>
        <w:rPr>
          <w:rFonts w:hint="default"/>
        </w:rPr>
        <w:t>4.4. Требования к надежности</w:t>
      </w:r>
    </w:p>
    <w:p w14:paraId="1D7F6ABF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Сохранность данных: Резервное копирование базы данных на сервере должно производиться ежедневно.</w:t>
      </w:r>
    </w:p>
    <w:p w14:paraId="482F432E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Автономная работа: Приложение должно сохранять полную работоспособность при отсутствии интернета. Синхронизация должна происходить автоматически при восстановлении соединения.</w:t>
      </w:r>
    </w:p>
    <w:p w14:paraId="7207793E">
      <w:pPr>
        <w:jc w:val="center"/>
        <w:rPr>
          <w:rFonts w:hint="default"/>
        </w:rPr>
      </w:pPr>
      <w:r>
        <w:rPr>
          <w:rFonts w:hint="default"/>
        </w:rPr>
        <w:t>4.5. Требования к эргономике и технической эстетике</w:t>
      </w:r>
    </w:p>
    <w:p w14:paraId="1C15CDCC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Интерфейс должен быть адаптирован под управление одной рукой.</w:t>
      </w:r>
    </w:p>
    <w:p w14:paraId="58DFD27B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Размер активных элементов (кнопок) должен быть не менее 44x44 пикселей (согласно гайдлайнам Apple/Google) для удобства использования пожилыми людьми и детьми.</w:t>
      </w:r>
    </w:p>
    <w:p w14:paraId="37B712DD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Поддержка темной темы оформления (для снижения нагрузки на зрение в вечернее время).</w:t>
      </w:r>
    </w:p>
    <w:p w14:paraId="6688EF75">
      <w:pPr>
        <w:jc w:val="center"/>
        <w:rPr>
          <w:rFonts w:hint="default"/>
        </w:rPr>
      </w:pPr>
      <w:r>
        <w:rPr>
          <w:rFonts w:hint="default"/>
        </w:rPr>
        <w:t>4.6. Требования к защите информации</w:t>
      </w:r>
    </w:p>
    <w:p w14:paraId="262F0D42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Передача данных между клиентом и сервером должна осуществляться по защищенному протоколу HTTPS.</w:t>
      </w:r>
    </w:p>
    <w:p w14:paraId="23A4EA2D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Пароли пользователей не должны храниться в открытом виде.</w:t>
      </w:r>
    </w:p>
    <w:p w14:paraId="0CDD8FC2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Исключение доступа к данным одной семьи пользователям из другой семьи.</w:t>
      </w:r>
    </w:p>
    <w:p w14:paraId="011AEFE3">
      <w:pPr>
        <w:jc w:val="center"/>
        <w:rPr>
          <w:rFonts w:hint="default"/>
        </w:rPr>
      </w:pPr>
      <w:r>
        <w:rPr>
          <w:rFonts w:hint="default"/>
        </w:rPr>
        <w:t>4.7. Требования к программно-аппаратному обеспечению</w:t>
      </w:r>
    </w:p>
    <w:p w14:paraId="091B1C03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Сервер: Поддержка контейнеризации (Docker), СУБД PostgreSQL 12+, среда выполнения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Python.</w:t>
      </w:r>
    </w:p>
    <w:p w14:paraId="6FFC73BB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Клиент:</w:t>
      </w:r>
    </w:p>
    <w:p w14:paraId="45512D58">
      <w:pPr>
        <w:rPr>
          <w:rFonts w:hint="default"/>
        </w:rPr>
      </w:pPr>
      <w:r>
        <w:rPr>
          <w:rFonts w:hint="default"/>
        </w:rPr>
        <w:t>ОС Android версии 8.0 и выше.</w:t>
      </w:r>
    </w:p>
    <w:p w14:paraId="296AFD73">
      <w:pPr>
        <w:rPr>
          <w:rFonts w:hint="default"/>
        </w:rPr>
      </w:pPr>
      <w:r>
        <w:rPr>
          <w:rFonts w:hint="default"/>
        </w:rPr>
        <w:t>ОС iOS версии 13.0 и выше.</w:t>
      </w:r>
    </w:p>
    <w:p w14:paraId="70D3FEEA">
      <w:r>
        <w:rPr>
          <w:rFonts w:hint="default"/>
        </w:rPr>
        <w:t>Оперативная память устройства: не менее 2 ГБ.</w:t>
      </w:r>
    </w:p>
    <w:p w14:paraId="14F5F54B">
      <w:pPr>
        <w:pStyle w:val="67"/>
        <w:numPr>
          <w:ilvl w:val="1"/>
          <w:numId w:val="12"/>
        </w:numPr>
        <w:rPr>
          <w:rFonts w:hint="default"/>
        </w:rPr>
      </w:pPr>
      <w:r>
        <w:rPr>
          <w:rFonts w:hint="default"/>
          <w:lang w:val="ru-RU"/>
        </w:rPr>
        <w:t>Состав и содержание работ по созданию системы</w:t>
      </w:r>
    </w:p>
    <w:p w14:paraId="5907E851">
      <w:pPr>
        <w:pStyle w:val="41"/>
        <w:numPr>
          <w:ilvl w:val="0"/>
          <w:numId w:val="16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Техническое проектирование: Разработка диаграмм классов, схемы базы данных (ER-диаграмма), прототипов экранных форм (Figma).</w:t>
      </w:r>
    </w:p>
    <w:p w14:paraId="5E3CB171">
      <w:pPr>
        <w:pStyle w:val="41"/>
        <w:numPr>
          <w:ilvl w:val="0"/>
          <w:numId w:val="16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Рабочее проектирование и реализация:</w:t>
      </w:r>
    </w:p>
    <w:p w14:paraId="4B7668E0">
      <w:pPr>
        <w:rPr>
          <w:rFonts w:hint="default"/>
        </w:rPr>
      </w:pPr>
      <w:r>
        <w:rPr>
          <w:rFonts w:hint="default"/>
        </w:rPr>
        <w:t>Разработка API сервера.</w:t>
      </w:r>
    </w:p>
    <w:p w14:paraId="1B8C2E92">
      <w:pPr>
        <w:rPr>
          <w:rFonts w:hint="default"/>
        </w:rPr>
      </w:pPr>
      <w:r>
        <w:rPr>
          <w:rFonts w:hint="default"/>
        </w:rPr>
        <w:t>Разработка мобильного клиента.</w:t>
      </w:r>
    </w:p>
    <w:p w14:paraId="40C7C858">
      <w:pPr>
        <w:pStyle w:val="41"/>
        <w:numPr>
          <w:ilvl w:val="0"/>
          <w:numId w:val="16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Ввод в действие:</w:t>
      </w:r>
    </w:p>
    <w:p w14:paraId="308BE838">
      <w:pPr>
        <w:rPr>
          <w:rFonts w:hint="default"/>
        </w:rPr>
      </w:pPr>
      <w:r>
        <w:rPr>
          <w:rFonts w:hint="default"/>
        </w:rPr>
        <w:t>Тестирование (модульное, интеграционное).</w:t>
      </w:r>
    </w:p>
    <w:p w14:paraId="1E18023F">
      <w:pPr>
        <w:rPr>
          <w:rFonts w:hint="default"/>
        </w:rPr>
      </w:pPr>
      <w:r>
        <w:rPr>
          <w:rFonts w:hint="default"/>
        </w:rPr>
        <w:t>Развертывание сервера.</w:t>
      </w:r>
    </w:p>
    <w:p w14:paraId="209B10DA">
      <w:r>
        <w:rPr>
          <w:rFonts w:hint="default"/>
        </w:rPr>
        <w:t>Сборка установочных файлов.</w:t>
      </w:r>
    </w:p>
    <w:p w14:paraId="6FA0B0D9">
      <w:pPr>
        <w:pStyle w:val="67"/>
        <w:numPr>
          <w:ilvl w:val="1"/>
          <w:numId w:val="12"/>
        </w:numPr>
      </w:pPr>
      <w:r>
        <w:rPr>
          <w:rFonts w:hint="default"/>
          <w:lang w:val="ru-RU"/>
        </w:rPr>
        <w:t>Порядок контроля и приёмки</w:t>
      </w:r>
    </w:p>
    <w:p w14:paraId="32A3247B">
      <w:pPr>
        <w:jc w:val="center"/>
        <w:rPr>
          <w:rFonts w:hint="default"/>
        </w:rPr>
      </w:pPr>
      <w:r>
        <w:t>6.1. Виды испытаний</w:t>
      </w:r>
    </w:p>
    <w:p w14:paraId="67B977AB">
      <w:r>
        <w:rPr>
          <w:rFonts w:hint="default"/>
        </w:rPr>
        <w:t>Приемка осуществляется в ходе демонстрации работы системы на двух различных мобильных устройствах, имитирующих работу двух членов семьи.</w:t>
      </w:r>
    </w:p>
    <w:p w14:paraId="41CF284B">
      <w:pPr>
        <w:jc w:val="center"/>
        <w:rPr>
          <w:rFonts w:hint="default"/>
        </w:rPr>
      </w:pPr>
      <w:r>
        <w:rPr>
          <w:rFonts w:hint="default"/>
        </w:rPr>
        <w:t>6.2. Программа испытаний</w:t>
      </w:r>
    </w:p>
    <w:p w14:paraId="62D4E5D4">
      <w:pPr>
        <w:jc w:val="both"/>
        <w:rPr>
          <w:rFonts w:hint="default"/>
        </w:rPr>
      </w:pPr>
      <w:r>
        <w:rPr>
          <w:rFonts w:hint="default"/>
        </w:rPr>
        <w:t>Обязательной проверке подлежат следующие сценарии:</w:t>
      </w:r>
    </w:p>
    <w:p w14:paraId="7EE7477A">
      <w:pPr>
        <w:numPr>
          <w:ilvl w:val="0"/>
          <w:numId w:val="17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Регистрация и создание новой семьи.</w:t>
      </w:r>
    </w:p>
    <w:p w14:paraId="4F6C8C1C">
      <w:pPr>
        <w:numPr>
          <w:ilvl w:val="0"/>
          <w:numId w:val="17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Присоединение второго устройства по коду.</w:t>
      </w:r>
    </w:p>
    <w:p w14:paraId="4C5D7FF9">
      <w:pPr>
        <w:numPr>
          <w:ilvl w:val="0"/>
          <w:numId w:val="17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Создание события на устройстве А и его появление на устройстве Б.</w:t>
      </w:r>
    </w:p>
    <w:p w14:paraId="56B12213">
      <w:pPr>
        <w:numPr>
          <w:ilvl w:val="0"/>
          <w:numId w:val="17"/>
        </w:numPr>
        <w:ind w:left="425" w:leftChars="0" w:hanging="425" w:firstLineChars="0"/>
      </w:pPr>
      <w:r>
        <w:rPr>
          <w:rFonts w:hint="default"/>
        </w:rPr>
        <w:t>Отключение интернета на устройстве А, добавление товара в список, включение интернета</w:t>
      </w:r>
      <w:r>
        <w:rPr>
          <w:rFonts w:hint="default"/>
          <w:lang w:val="ru-RU"/>
        </w:rPr>
        <w:t>,</w:t>
      </w:r>
      <w:r>
        <w:rPr>
          <w:rFonts w:hint="default"/>
        </w:rPr>
        <w:t xml:space="preserve"> появление товара на устройстве Б (тест синхронизации).</w:t>
      </w:r>
    </w:p>
    <w:p w14:paraId="616DF35E">
      <w:pPr>
        <w:pStyle w:val="67"/>
        <w:numPr>
          <w:ilvl w:val="1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>Требования к документированию</w:t>
      </w:r>
    </w:p>
    <w:p w14:paraId="30C5D9EB">
      <w:pPr>
        <w:rPr>
          <w:rFonts w:hint="default"/>
        </w:rPr>
      </w:pPr>
      <w:r>
        <w:rPr>
          <w:rFonts w:hint="default"/>
        </w:rPr>
        <w:t>По результатам работы должна быть предъявлена следующая документация:</w:t>
      </w:r>
    </w:p>
    <w:p w14:paraId="53EBBDD2">
      <w:pPr>
        <w:pStyle w:val="41"/>
        <w:numPr>
          <w:ilvl w:val="0"/>
          <w:numId w:val="18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Пояснительная записка к проекту.</w:t>
      </w:r>
    </w:p>
    <w:p w14:paraId="234C3ED0">
      <w:pPr>
        <w:pStyle w:val="41"/>
        <w:numPr>
          <w:ilvl w:val="0"/>
          <w:numId w:val="18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Руководство пользователя.</w:t>
      </w:r>
    </w:p>
    <w:p w14:paraId="6BF8FB56">
      <w:pPr>
        <w:pStyle w:val="41"/>
        <w:numPr>
          <w:ilvl w:val="0"/>
          <w:numId w:val="18"/>
        </w:numPr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Исходный код системы (репозиторий).</w:t>
      </w:r>
    </w:p>
    <w:p w14:paraId="1D4CE093">
      <w:pPr>
        <w:pStyle w:val="52"/>
        <w:numPr>
          <w:ilvl w:val="0"/>
          <w:numId w:val="2"/>
        </w:numPr>
        <w:ind w:left="0" w:leftChars="0" w:firstLine="0" w:firstLineChars="0"/>
      </w:pPr>
      <w:r>
        <w:t>?????</w:t>
      </w:r>
    </w:p>
    <w:p w14:paraId="7BD56560">
      <w:r>
        <w:t>Приложения могут содержать справочные материалы, таблицы большого объёма с описанием классификаторов и пр., а также тестовые сценарии и пр.</w:t>
      </w:r>
    </w:p>
    <w:p w14:paraId="02408E9C">
      <w:r>
        <w:t>В приложения выносится программная документация (руководство программиста, руководство пользователя, …администратора….).</w:t>
      </w:r>
    </w:p>
    <w:p w14:paraId="01ABB7B7">
      <w:pPr>
        <w:pStyle w:val="67"/>
        <w:numPr>
          <w:ilvl w:val="1"/>
          <w:numId w:val="2"/>
        </w:numPr>
        <w:ind w:left="0" w:leftChars="0" w:firstLine="0" w:firstLineChars="0"/>
      </w:pPr>
      <w:r>
        <w:t>???</w:t>
      </w:r>
    </w:p>
    <w:p w14:paraId="33B38E12">
      <w:r>
        <w:t>?????</w:t>
      </w:r>
    </w:p>
    <w:p w14:paraId="0A5E27EC">
      <w:r>
        <w:t>??????????????????????????? ???????????????? ???????????????? ??????????????? ??????????</w:t>
      </w:r>
    </w:p>
    <w:p w14:paraId="592E3D55">
      <w:pPr>
        <w:pStyle w:val="67"/>
        <w:numPr>
          <w:ilvl w:val="1"/>
          <w:numId w:val="2"/>
        </w:numPr>
        <w:ind w:left="0" w:leftChars="0" w:firstLine="0" w:firstLineChars="0"/>
      </w:pPr>
      <w:r>
        <w:t>???????</w:t>
      </w:r>
    </w:p>
    <w:p w14:paraId="5DF3D359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</w:t>
      </w:r>
    </w:p>
    <w:p w14:paraId="0A84A223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??????????? ???????????????? ????????????????? ?????????????? ?????????? ?????? ??????????????? ??????????????? ???????????? ????????????? ???????????? ????????? ????????????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1" w:bottom="1418" w:left="1701" w:header="709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94171327"/>
      <w:docPartObj>
        <w:docPartGallery w:val="autotext"/>
      </w:docPartObj>
    </w:sdtPr>
    <w:sdtContent>
      <w:p w14:paraId="54D201A2">
        <w:pPr>
          <w:pStyle w:val="22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29EC5">
    <w:pPr>
      <w:pStyle w:val="2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24F63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849AA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C85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0BE76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1641D"/>
    <w:multiLevelType w:val="multilevel"/>
    <w:tmpl w:val="A641641D"/>
    <w:lvl w:ilvl="0" w:tentative="0">
      <w:start w:val="1"/>
      <w:numFmt w:val="decimal"/>
      <w:pStyle w:val="48"/>
      <w:lvlText w:val="Глава %1."/>
      <w:lvlJc w:val="left"/>
      <w:pPr>
        <w:tabs>
          <w:tab w:val="left" w:pos="1191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50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lvlRestart w:val="0"/>
      <w:pStyle w:val="4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AFEAA194"/>
    <w:multiLevelType w:val="multilevel"/>
    <w:tmpl w:val="AFEAA194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B2CAB76C"/>
    <w:multiLevelType w:val="multilevel"/>
    <w:tmpl w:val="B2CAB76C"/>
    <w:lvl w:ilvl="0" w:tentative="0">
      <w:start w:val="1"/>
      <w:numFmt w:val="upperLetter"/>
      <w:lvlText w:val="Приложение %1."/>
      <w:lvlJc w:val="left"/>
      <w:pPr>
        <w:ind w:left="0" w:firstLine="0"/>
      </w:pPr>
      <w:rPr>
        <w:rFonts w:hint="default" w:ascii="Times New Roman" w:hAnsi="Times New Roman"/>
        <w:caps/>
        <w:sz w:val="28"/>
      </w:rPr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>
    <w:nsid w:val="B79CB5E6"/>
    <w:multiLevelType w:val="multilevel"/>
    <w:tmpl w:val="B79CB5E6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BF9947A2"/>
    <w:multiLevelType w:val="multilevel"/>
    <w:tmpl w:val="BF9947A2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C0878A6C"/>
    <w:multiLevelType w:val="multilevel"/>
    <w:tmpl w:val="C0878A6C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CE8170F7"/>
    <w:multiLevelType w:val="multilevel"/>
    <w:tmpl w:val="CE8170F7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D5BF7C4D"/>
    <w:multiLevelType w:val="singleLevel"/>
    <w:tmpl w:val="D5BF7C4D"/>
    <w:lvl w:ilvl="0" w:tentative="0">
      <w:start w:val="1"/>
      <w:numFmt w:val="bullet"/>
      <w:lvlText w:val="·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ymbol" w:hAnsi="Symbol" w:cs="Symbol"/>
      </w:rPr>
    </w:lvl>
  </w:abstractNum>
  <w:abstractNum w:abstractNumId="8">
    <w:nsid w:val="E773E858"/>
    <w:multiLevelType w:val="singleLevel"/>
    <w:tmpl w:val="E773E85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384C53AE"/>
    <w:multiLevelType w:val="multilevel"/>
    <w:tmpl w:val="384C53AE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C3211A"/>
    <w:multiLevelType w:val="multilevel"/>
    <w:tmpl w:val="3EC3211A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772280"/>
    <w:multiLevelType w:val="multilevel"/>
    <w:tmpl w:val="42772280"/>
    <w:lvl w:ilvl="0" w:tentative="0">
      <w:start w:val="1"/>
      <w:numFmt w:val="russianUpper"/>
      <w:pStyle w:val="52"/>
      <w:suff w:val="space"/>
      <w:lvlText w:val="Приложение %1."/>
      <w:lvlJc w:val="left"/>
      <w:pPr>
        <w:ind w:left="0" w:firstLine="0"/>
      </w:pPr>
      <w:rPr>
        <w:rFonts w:hint="default" w:ascii="Times New Roman" w:hAnsi="Times New Roman"/>
        <w:caps/>
        <w:sz w:val="28"/>
      </w:rPr>
    </w:lvl>
    <w:lvl w:ilvl="1" w:tentative="0">
      <w:start w:val="1"/>
      <w:numFmt w:val="decimal"/>
      <w:pStyle w:val="67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>
    <w:nsid w:val="42DE9153"/>
    <w:multiLevelType w:val="multilevel"/>
    <w:tmpl w:val="42DE9153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736A8F"/>
    <w:multiLevelType w:val="multilevel"/>
    <w:tmpl w:val="44736A8F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9C8EA2"/>
    <w:multiLevelType w:val="multilevel"/>
    <w:tmpl w:val="639C8EA2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79670C"/>
    <w:multiLevelType w:val="multilevel"/>
    <w:tmpl w:val="6879670C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333EFF"/>
    <w:multiLevelType w:val="multilevel"/>
    <w:tmpl w:val="6B333EFF"/>
    <w:lvl w:ilvl="0" w:tentative="0">
      <w:start w:val="1"/>
      <w:numFmt w:val="upperLetter"/>
      <w:lvlText w:val="Приложение %1."/>
      <w:lvlJc w:val="left"/>
      <w:pPr>
        <w:ind w:left="0" w:firstLine="0"/>
      </w:pPr>
      <w:rPr>
        <w:rFonts w:hint="default" w:ascii="Times New Roman" w:hAnsi="Times New Roman"/>
        <w:caps/>
        <w:sz w:val="28"/>
      </w:rPr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>
    <w:nsid w:val="72EAB99A"/>
    <w:multiLevelType w:val="multilevel"/>
    <w:tmpl w:val="72EAB99A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9"/>
  </w:num>
  <w:num w:numId="5">
    <w:abstractNumId w:val="15"/>
  </w:num>
  <w:num w:numId="6">
    <w:abstractNumId w:val="14"/>
  </w:num>
  <w:num w:numId="7">
    <w:abstractNumId w:val="5"/>
  </w:num>
  <w:num w:numId="8">
    <w:abstractNumId w:val="1"/>
  </w:num>
  <w:num w:numId="9">
    <w:abstractNumId w:val="3"/>
  </w:num>
  <w:num w:numId="10">
    <w:abstractNumId w:val="12"/>
  </w:num>
  <w:num w:numId="11">
    <w:abstractNumId w:val="17"/>
  </w:num>
  <w:num w:numId="12">
    <w:abstractNumId w:val="16"/>
  </w:num>
  <w:num w:numId="13">
    <w:abstractNumId w:val="6"/>
  </w:num>
  <w:num w:numId="14">
    <w:abstractNumId w:val="7"/>
  </w:num>
  <w:num w:numId="15">
    <w:abstractNumId w:val="4"/>
  </w:num>
  <w:num w:numId="16">
    <w:abstractNumId w:val="13"/>
  </w:num>
  <w:num w:numId="17">
    <w:abstractNumId w:val="8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attachedTemplate r:id="rId1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B336D5"/>
    <w:rsid w:val="00006561"/>
    <w:rsid w:val="00064623"/>
    <w:rsid w:val="000739DD"/>
    <w:rsid w:val="00084444"/>
    <w:rsid w:val="000920CD"/>
    <w:rsid w:val="000C31C9"/>
    <w:rsid w:val="000F5C21"/>
    <w:rsid w:val="00120F25"/>
    <w:rsid w:val="0016353C"/>
    <w:rsid w:val="00187CCD"/>
    <w:rsid w:val="00191C18"/>
    <w:rsid w:val="001A4980"/>
    <w:rsid w:val="001D507A"/>
    <w:rsid w:val="001F7BCB"/>
    <w:rsid w:val="002070CB"/>
    <w:rsid w:val="0021219E"/>
    <w:rsid w:val="00242B28"/>
    <w:rsid w:val="002622D9"/>
    <w:rsid w:val="0028452F"/>
    <w:rsid w:val="00290F32"/>
    <w:rsid w:val="002A1997"/>
    <w:rsid w:val="002A5B47"/>
    <w:rsid w:val="002A7DED"/>
    <w:rsid w:val="00314237"/>
    <w:rsid w:val="003222A0"/>
    <w:rsid w:val="003225B3"/>
    <w:rsid w:val="003747A5"/>
    <w:rsid w:val="00376791"/>
    <w:rsid w:val="003A038F"/>
    <w:rsid w:val="003B5AE3"/>
    <w:rsid w:val="004332B3"/>
    <w:rsid w:val="00442E73"/>
    <w:rsid w:val="004B1CF4"/>
    <w:rsid w:val="004D1DE2"/>
    <w:rsid w:val="00527A19"/>
    <w:rsid w:val="00551430"/>
    <w:rsid w:val="00583FE1"/>
    <w:rsid w:val="005B32B4"/>
    <w:rsid w:val="005D2196"/>
    <w:rsid w:val="005E232A"/>
    <w:rsid w:val="00612395"/>
    <w:rsid w:val="00643FE0"/>
    <w:rsid w:val="00683493"/>
    <w:rsid w:val="00724667"/>
    <w:rsid w:val="00761C5F"/>
    <w:rsid w:val="00780B93"/>
    <w:rsid w:val="007838E8"/>
    <w:rsid w:val="007A41D7"/>
    <w:rsid w:val="007B5BBD"/>
    <w:rsid w:val="007B6AE7"/>
    <w:rsid w:val="007D13BD"/>
    <w:rsid w:val="007F3738"/>
    <w:rsid w:val="008305FC"/>
    <w:rsid w:val="008519A2"/>
    <w:rsid w:val="00875083"/>
    <w:rsid w:val="00881B5F"/>
    <w:rsid w:val="00882929"/>
    <w:rsid w:val="00894033"/>
    <w:rsid w:val="008F26B0"/>
    <w:rsid w:val="008F7E92"/>
    <w:rsid w:val="009515EF"/>
    <w:rsid w:val="00951F97"/>
    <w:rsid w:val="00962750"/>
    <w:rsid w:val="00965F74"/>
    <w:rsid w:val="009B4064"/>
    <w:rsid w:val="009D2D9F"/>
    <w:rsid w:val="009D3BE6"/>
    <w:rsid w:val="00A24869"/>
    <w:rsid w:val="00A94A95"/>
    <w:rsid w:val="00AE5CFD"/>
    <w:rsid w:val="00B05D94"/>
    <w:rsid w:val="00B17E9A"/>
    <w:rsid w:val="00B6314B"/>
    <w:rsid w:val="00B83DF0"/>
    <w:rsid w:val="00B966A7"/>
    <w:rsid w:val="00BA1436"/>
    <w:rsid w:val="00BA401D"/>
    <w:rsid w:val="00BC2D3F"/>
    <w:rsid w:val="00BC30FC"/>
    <w:rsid w:val="00C115EB"/>
    <w:rsid w:val="00C31064"/>
    <w:rsid w:val="00C555FF"/>
    <w:rsid w:val="00C6537F"/>
    <w:rsid w:val="00CC78BC"/>
    <w:rsid w:val="00D03DD6"/>
    <w:rsid w:val="00D269DE"/>
    <w:rsid w:val="00D430BF"/>
    <w:rsid w:val="00D566F8"/>
    <w:rsid w:val="00D82B33"/>
    <w:rsid w:val="00DA5C53"/>
    <w:rsid w:val="00DC78E2"/>
    <w:rsid w:val="00DD233A"/>
    <w:rsid w:val="00DE29FE"/>
    <w:rsid w:val="00DF1BB9"/>
    <w:rsid w:val="00DF1FA2"/>
    <w:rsid w:val="00E07645"/>
    <w:rsid w:val="00E15C58"/>
    <w:rsid w:val="00E23B6D"/>
    <w:rsid w:val="00E33622"/>
    <w:rsid w:val="00E64AD2"/>
    <w:rsid w:val="00E865AE"/>
    <w:rsid w:val="00EB12E8"/>
    <w:rsid w:val="00ED038F"/>
    <w:rsid w:val="00ED2206"/>
    <w:rsid w:val="00ED6236"/>
    <w:rsid w:val="00EE3D41"/>
    <w:rsid w:val="00EE5AD6"/>
    <w:rsid w:val="00F075D0"/>
    <w:rsid w:val="00F219FF"/>
    <w:rsid w:val="00F579A9"/>
    <w:rsid w:val="00F617A5"/>
    <w:rsid w:val="00F756D4"/>
    <w:rsid w:val="00F826CC"/>
    <w:rsid w:val="00F82916"/>
    <w:rsid w:val="00F84646"/>
    <w:rsid w:val="00F9209F"/>
    <w:rsid w:val="00F94445"/>
    <w:rsid w:val="00FA1EC7"/>
    <w:rsid w:val="00FC574B"/>
    <w:rsid w:val="00FD6EE2"/>
    <w:rsid w:val="00FE1DF3"/>
    <w:rsid w:val="05E212DC"/>
    <w:rsid w:val="09DF7728"/>
    <w:rsid w:val="0B8D10DD"/>
    <w:rsid w:val="0C070282"/>
    <w:rsid w:val="0D5F74C3"/>
    <w:rsid w:val="0EE958F8"/>
    <w:rsid w:val="10D5757E"/>
    <w:rsid w:val="124F626A"/>
    <w:rsid w:val="12F157AA"/>
    <w:rsid w:val="170B68AC"/>
    <w:rsid w:val="18493CEB"/>
    <w:rsid w:val="1FB5210B"/>
    <w:rsid w:val="1FDE41B7"/>
    <w:rsid w:val="203B64EB"/>
    <w:rsid w:val="20707A21"/>
    <w:rsid w:val="25CD40A1"/>
    <w:rsid w:val="267A2899"/>
    <w:rsid w:val="27851763"/>
    <w:rsid w:val="283C2BCC"/>
    <w:rsid w:val="28550131"/>
    <w:rsid w:val="2B9506E2"/>
    <w:rsid w:val="2CBD3F75"/>
    <w:rsid w:val="38F45453"/>
    <w:rsid w:val="40AF741E"/>
    <w:rsid w:val="48B03FD6"/>
    <w:rsid w:val="49181200"/>
    <w:rsid w:val="49641B10"/>
    <w:rsid w:val="49B7712F"/>
    <w:rsid w:val="4B2152EB"/>
    <w:rsid w:val="4C6F3A23"/>
    <w:rsid w:val="4D9A3714"/>
    <w:rsid w:val="525741FD"/>
    <w:rsid w:val="532540D9"/>
    <w:rsid w:val="54EB4EAE"/>
    <w:rsid w:val="57B16EC1"/>
    <w:rsid w:val="583619CC"/>
    <w:rsid w:val="591E64F3"/>
    <w:rsid w:val="5AA24AC4"/>
    <w:rsid w:val="5FB336D5"/>
    <w:rsid w:val="606D11AA"/>
    <w:rsid w:val="62573A91"/>
    <w:rsid w:val="64A771AA"/>
    <w:rsid w:val="684F59B2"/>
    <w:rsid w:val="6AD75085"/>
    <w:rsid w:val="6D7F746A"/>
    <w:rsid w:val="74817655"/>
    <w:rsid w:val="760E3F65"/>
    <w:rsid w:val="78D62ECE"/>
    <w:rsid w:val="796D402F"/>
    <w:rsid w:val="7D72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qFormat="1"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59" w:lineRule="auto"/>
      <w:ind w:firstLine="567"/>
      <w:jc w:val="both"/>
    </w:pPr>
    <w:rPr>
      <w:rFonts w:ascii="Times New Roman" w:hAnsi="Times New Roman" w:eastAsiaTheme="minorHAnsi" w:cstheme="minorBidi"/>
      <w:kern w:val="2"/>
      <w:sz w:val="26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pageBreakBefore/>
      <w:suppressAutoHyphens/>
      <w:spacing w:before="360" w:after="180"/>
      <w:ind w:firstLine="0"/>
      <w:jc w:val="center"/>
      <w:outlineLvl w:val="0"/>
    </w:pPr>
    <w:rPr>
      <w:rFonts w:eastAsiaTheme="majorEastAsia" w:cstheme="majorBidi"/>
      <w:caps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uppressAutoHyphens/>
      <w:spacing w:before="240" w:after="120"/>
      <w:ind w:firstLine="0"/>
      <w:outlineLvl w:val="1"/>
    </w:pPr>
    <w:rPr>
      <w:rFonts w:eastAsiaTheme="majorEastAsia" w:cstheme="majorBidi"/>
      <w:color w:val="0D0D0D" w:themeColor="text1" w:themeTint="F2"/>
      <w:sz w:val="28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numPr>
        <w:ilvl w:val="2"/>
        <w:numId w:val="1"/>
      </w:numPr>
      <w:suppressAutoHyphens/>
      <w:spacing w:before="180" w:after="100" w:line="240" w:lineRule="auto"/>
      <w:jc w:val="center"/>
      <w:outlineLvl w:val="2"/>
    </w:pPr>
    <w:rPr>
      <w:rFonts w:eastAsiaTheme="majorEastAsia" w:cstheme="majorBidi"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caption"/>
    <w:basedOn w:val="1"/>
    <w:next w:val="1"/>
    <w:link w:val="6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7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8">
    <w:name w:val="toc 1"/>
    <w:basedOn w:val="1"/>
    <w:next w:val="1"/>
    <w:link w:val="55"/>
    <w:autoRedefine/>
    <w:unhideWhenUsed/>
    <w:qFormat/>
    <w:uiPriority w:val="39"/>
    <w:pPr>
      <w:tabs>
        <w:tab w:val="right" w:leader="dot" w:pos="9344"/>
      </w:tabs>
      <w:spacing w:before="120" w:after="60" w:line="240" w:lineRule="auto"/>
      <w:ind w:left="992" w:hanging="992"/>
      <w:jc w:val="left"/>
    </w:pPr>
  </w:style>
  <w:style w:type="paragraph" w:styleId="19">
    <w:name w:val="toc 3"/>
    <w:basedOn w:val="1"/>
    <w:next w:val="1"/>
    <w:autoRedefine/>
    <w:unhideWhenUsed/>
    <w:qFormat/>
    <w:uiPriority w:val="39"/>
    <w:pPr>
      <w:tabs>
        <w:tab w:val="left" w:pos="1920"/>
        <w:tab w:val="right" w:leader="dot" w:pos="9344"/>
      </w:tabs>
      <w:spacing w:after="60" w:line="240" w:lineRule="auto"/>
      <w:ind w:left="1843" w:hanging="754"/>
      <w:jc w:val="left"/>
    </w:pPr>
  </w:style>
  <w:style w:type="paragraph" w:styleId="20">
    <w:name w:val="toc 2"/>
    <w:basedOn w:val="1"/>
    <w:next w:val="1"/>
    <w:autoRedefine/>
    <w:unhideWhenUsed/>
    <w:qFormat/>
    <w:uiPriority w:val="39"/>
    <w:pPr>
      <w:tabs>
        <w:tab w:val="left" w:pos="993"/>
        <w:tab w:val="right" w:leader="dot" w:pos="9344"/>
      </w:tabs>
      <w:spacing w:after="60" w:line="240" w:lineRule="auto"/>
      <w:ind w:left="992" w:hanging="567"/>
      <w:jc w:val="left"/>
    </w:pPr>
  </w:style>
  <w:style w:type="paragraph" w:styleId="21">
    <w:name w:val="Title"/>
    <w:basedOn w:val="1"/>
    <w:next w:val="1"/>
    <w:link w:val="3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4">
    <w:name w:val="Subtitle"/>
    <w:basedOn w:val="1"/>
    <w:next w:val="1"/>
    <w:link w:val="38"/>
    <w:qFormat/>
    <w:uiPriority w:val="11"/>
    <w:p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Signature"/>
    <w:basedOn w:val="1"/>
    <w:link w:val="59"/>
    <w:semiHidden/>
    <w:unhideWhenUsed/>
    <w:qFormat/>
    <w:uiPriority w:val="99"/>
    <w:pPr>
      <w:spacing w:line="240" w:lineRule="auto"/>
      <w:ind w:left="4252"/>
    </w:pPr>
  </w:style>
  <w:style w:type="paragraph" w:styleId="2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caps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29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color w:val="0D0D0D" w:themeColor="text1" w:themeTint="F2"/>
      <w:sz w:val="28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0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3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Заголовок Знак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8">
    <w:name w:val="Подзаголовок Знак"/>
    <w:basedOn w:val="11"/>
    <w:link w:val="2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9">
    <w:name w:val="Quote"/>
    <w:basedOn w:val="1"/>
    <w:next w:val="1"/>
    <w:link w:val="4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Цитата 2 Знак"/>
    <w:basedOn w:val="11"/>
    <w:link w:val="3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1">
    <w:name w:val="List Paragraph"/>
    <w:basedOn w:val="1"/>
    <w:qFormat/>
    <w:uiPriority w:val="34"/>
    <w:pPr>
      <w:ind w:left="720"/>
      <w:contextualSpacing/>
    </w:pPr>
  </w:style>
  <w:style w:type="character" w:customStyle="1" w:styleId="4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3">
    <w:name w:val="Intense Quote"/>
    <w:basedOn w:val="1"/>
    <w:next w:val="1"/>
    <w:link w:val="4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4">
    <w:name w:val="Выделенная цитата Знак"/>
    <w:basedOn w:val="11"/>
    <w:link w:val="43"/>
    <w:qFormat/>
    <w:uiPriority w:val="30"/>
    <w:rPr>
      <w:i/>
      <w:iCs/>
      <w:color w:val="104862" w:themeColor="accent1" w:themeShade="BF"/>
    </w:rPr>
  </w:style>
  <w:style w:type="character" w:customStyle="1" w:styleId="4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6">
    <w:name w:val="Верхний колонтитул Знак"/>
    <w:basedOn w:val="11"/>
    <w:link w:val="17"/>
    <w:qFormat/>
    <w:uiPriority w:val="99"/>
    <w:rPr>
      <w:rFonts w:ascii="Times New Roman" w:hAnsi="Times New Roman"/>
      <w:sz w:val="26"/>
    </w:rPr>
  </w:style>
  <w:style w:type="character" w:customStyle="1" w:styleId="47">
    <w:name w:val="Нижний колонтитул Знак"/>
    <w:basedOn w:val="11"/>
    <w:link w:val="22"/>
    <w:qFormat/>
    <w:uiPriority w:val="99"/>
    <w:rPr>
      <w:rFonts w:ascii="Times New Roman" w:hAnsi="Times New Roman"/>
      <w:sz w:val="26"/>
    </w:rPr>
  </w:style>
  <w:style w:type="paragraph" w:customStyle="1" w:styleId="48">
    <w:name w:val="Заголовок 1 - Глава N"/>
    <w:basedOn w:val="2"/>
    <w:next w:val="1"/>
    <w:link w:val="49"/>
    <w:qFormat/>
    <w:uiPriority w:val="0"/>
    <w:pPr>
      <w:numPr>
        <w:ilvl w:val="0"/>
        <w:numId w:val="1"/>
      </w:numPr>
      <w:spacing w:line="240" w:lineRule="auto"/>
    </w:pPr>
  </w:style>
  <w:style w:type="character" w:customStyle="1" w:styleId="49">
    <w:name w:val="Заголовок 1 - Глава N Знак"/>
    <w:basedOn w:val="28"/>
    <w:link w:val="48"/>
    <w:qFormat/>
    <w:uiPriority w:val="0"/>
    <w:rPr>
      <w:rFonts w:ascii="Times New Roman" w:hAnsi="Times New Roman" w:eastAsiaTheme="majorEastAsia" w:cstheme="majorBidi"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50">
    <w:name w:val="Заголовок 2 в главе"/>
    <w:basedOn w:val="3"/>
    <w:next w:val="1"/>
    <w:link w:val="51"/>
    <w:qFormat/>
    <w:uiPriority w:val="0"/>
    <w:pPr>
      <w:numPr>
        <w:ilvl w:val="1"/>
        <w:numId w:val="1"/>
      </w:numPr>
      <w:jc w:val="center"/>
    </w:pPr>
  </w:style>
  <w:style w:type="character" w:customStyle="1" w:styleId="51">
    <w:name w:val="Заголовок 2 в главе Знак"/>
    <w:basedOn w:val="29"/>
    <w:link w:val="50"/>
    <w:qFormat/>
    <w:uiPriority w:val="0"/>
    <w:rPr>
      <w:rFonts w:ascii="Times New Roman" w:hAnsi="Times New Roman" w:eastAsiaTheme="majorEastAsia" w:cstheme="majorBidi"/>
      <w:color w:val="0D0D0D" w:themeColor="text1" w:themeTint="F2"/>
      <w:sz w:val="28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52">
    <w:name w:val="Заголовок 1 - Приложение"/>
    <w:next w:val="1"/>
    <w:link w:val="53"/>
    <w:qFormat/>
    <w:uiPriority w:val="0"/>
    <w:pPr>
      <w:keepNext/>
      <w:keepLines/>
      <w:pageBreakBefore/>
      <w:numPr>
        <w:ilvl w:val="0"/>
        <w:numId w:val="3"/>
      </w:numPr>
      <w:suppressAutoHyphens/>
      <w:spacing w:before="360" w:after="240" w:line="240" w:lineRule="auto"/>
      <w:jc w:val="center"/>
    </w:pPr>
    <w:rPr>
      <w:rFonts w:ascii="Times New Roman" w:hAnsi="Times New Roman" w:eastAsiaTheme="majorEastAsia" w:cstheme="majorBidi"/>
      <w:caps/>
      <w:color w:val="0D0D0D" w:themeColor="text1" w:themeTint="F2"/>
      <w:kern w:val="2"/>
      <w:sz w:val="28"/>
      <w:szCs w:val="40"/>
      <w:lang w:val="ru-RU" w:eastAsia="en-US" w:bidi="ar-SA"/>
      <w14:textFill>
        <w14:solidFill>
          <w14:schemeClr w14:val="tx1">
            <w14:lumMod w14:val="95000"/>
            <w14:lumOff w14:val="5000"/>
          </w14:schemeClr>
        </w14:solidFill>
      </w14:textFill>
      <w14:ligatures w14:val="standardContextual"/>
    </w:rPr>
  </w:style>
  <w:style w:type="character" w:customStyle="1" w:styleId="53">
    <w:name w:val="Заголовок 1 - Приложение Знак"/>
    <w:basedOn w:val="49"/>
    <w:link w:val="52"/>
    <w:qFormat/>
    <w:uiPriority w:val="0"/>
    <w:rPr>
      <w:rFonts w:ascii="Times New Roman" w:hAnsi="Times New Roman" w:eastAsiaTheme="majorEastAsia" w:cstheme="majorBidi"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54">
    <w:name w:val="Приложение в оглавлении"/>
    <w:link w:val="56"/>
    <w:qFormat/>
    <w:uiPriority w:val="0"/>
    <w:pPr>
      <w:tabs>
        <w:tab w:val="right" w:leader="dot" w:pos="9356"/>
      </w:tabs>
      <w:spacing w:after="160" w:line="259" w:lineRule="auto"/>
    </w:pPr>
    <w:rPr>
      <w:rFonts w:ascii="Times New Roman" w:hAnsi="Times New Roman" w:eastAsiaTheme="minorHAnsi" w:cstheme="minorBidi"/>
      <w:kern w:val="2"/>
      <w:sz w:val="26"/>
      <w:szCs w:val="22"/>
      <w:lang w:val="ru-RU" w:eastAsia="en-US" w:bidi="ar-SA"/>
      <w14:ligatures w14:val="standardContextual"/>
    </w:rPr>
  </w:style>
  <w:style w:type="character" w:customStyle="1" w:styleId="55">
    <w:name w:val="Оглавление 1 Знак"/>
    <w:basedOn w:val="11"/>
    <w:link w:val="18"/>
    <w:qFormat/>
    <w:uiPriority w:val="39"/>
    <w:rPr>
      <w:rFonts w:ascii="Times New Roman" w:hAnsi="Times New Roman"/>
      <w:sz w:val="26"/>
    </w:rPr>
  </w:style>
  <w:style w:type="character" w:customStyle="1" w:styleId="56">
    <w:name w:val="Приложение в оглавлении Знак"/>
    <w:basedOn w:val="55"/>
    <w:link w:val="54"/>
    <w:qFormat/>
    <w:uiPriority w:val="0"/>
    <w:rPr>
      <w:rFonts w:ascii="Times New Roman" w:hAnsi="Times New Roman"/>
      <w:sz w:val="26"/>
    </w:rPr>
  </w:style>
  <w:style w:type="paragraph" w:customStyle="1" w:styleId="57">
    <w:name w:val="Рисунок"/>
    <w:basedOn w:val="1"/>
    <w:next w:val="25"/>
    <w:link w:val="58"/>
    <w:qFormat/>
    <w:uiPriority w:val="0"/>
    <w:pPr>
      <w:keepNext/>
      <w:keepLines/>
      <w:suppressAutoHyphens/>
      <w:spacing w:before="240" w:after="120" w:line="240" w:lineRule="auto"/>
      <w:ind w:firstLine="0"/>
      <w:jc w:val="center"/>
    </w:pPr>
  </w:style>
  <w:style w:type="character" w:customStyle="1" w:styleId="58">
    <w:name w:val="Рисунок Знак"/>
    <w:basedOn w:val="11"/>
    <w:link w:val="57"/>
    <w:qFormat/>
    <w:uiPriority w:val="0"/>
    <w:rPr>
      <w:rFonts w:ascii="Times New Roman" w:hAnsi="Times New Roman"/>
      <w:sz w:val="26"/>
    </w:rPr>
  </w:style>
  <w:style w:type="character" w:customStyle="1" w:styleId="59">
    <w:name w:val="Подпись Знак"/>
    <w:basedOn w:val="11"/>
    <w:link w:val="25"/>
    <w:semiHidden/>
    <w:qFormat/>
    <w:uiPriority w:val="99"/>
    <w:rPr>
      <w:rFonts w:ascii="Times New Roman" w:hAnsi="Times New Roman"/>
      <w:sz w:val="26"/>
    </w:rPr>
  </w:style>
  <w:style w:type="paragraph" w:customStyle="1" w:styleId="60">
    <w:name w:val="Подрисуночная подпись"/>
    <w:basedOn w:val="16"/>
    <w:next w:val="1"/>
    <w:link w:val="62"/>
    <w:qFormat/>
    <w:uiPriority w:val="0"/>
    <w:pPr>
      <w:spacing w:after="240"/>
      <w:ind w:firstLine="0"/>
      <w:jc w:val="center"/>
    </w:pPr>
    <w:rPr>
      <w:sz w:val="24"/>
    </w:rPr>
  </w:style>
  <w:style w:type="character" w:customStyle="1" w:styleId="61">
    <w:name w:val="Название объекта Знак"/>
    <w:basedOn w:val="11"/>
    <w:link w:val="16"/>
    <w:qFormat/>
    <w:uiPriority w:val="35"/>
    <w:rPr>
      <w:rFonts w:ascii="Times New Roman" w:hAnsi="Times New Roman"/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62">
    <w:name w:val="Подрисуночная подпись Знак"/>
    <w:basedOn w:val="61"/>
    <w:link w:val="60"/>
    <w:qFormat/>
    <w:uiPriority w:val="0"/>
    <w:rPr>
      <w:rFonts w:ascii="Times New Roman" w:hAnsi="Times New Roman"/>
      <w:color w:val="0E2841" w:themeColor="text2"/>
      <w:sz w:val="24"/>
      <w:szCs w:val="18"/>
      <w14:textFill>
        <w14:solidFill>
          <w14:schemeClr w14:val="tx2"/>
        </w14:solidFill>
      </w14:textFill>
    </w:rPr>
  </w:style>
  <w:style w:type="paragraph" w:customStyle="1" w:styleId="63">
    <w:name w:val="Заголовок граф в таблице"/>
    <w:basedOn w:val="1"/>
    <w:next w:val="1"/>
    <w:qFormat/>
    <w:uiPriority w:val="0"/>
    <w:pPr>
      <w:keepNext/>
      <w:keepLines/>
      <w:suppressAutoHyphens/>
      <w:spacing w:line="240" w:lineRule="auto"/>
      <w:ind w:firstLine="0"/>
      <w:jc w:val="center"/>
    </w:pPr>
    <w:rPr>
      <w:b/>
      <w:bCs/>
      <w:sz w:val="22"/>
    </w:rPr>
  </w:style>
  <w:style w:type="paragraph" w:customStyle="1" w:styleId="64">
    <w:name w:val="Подпись таблицы"/>
    <w:basedOn w:val="16"/>
    <w:link w:val="65"/>
    <w:qFormat/>
    <w:uiPriority w:val="0"/>
    <w:pPr>
      <w:keepNext/>
      <w:keepLines/>
      <w:suppressAutoHyphens/>
      <w:spacing w:before="120" w:after="60"/>
      <w:ind w:firstLine="0"/>
      <w:jc w:val="center"/>
    </w:pPr>
    <w:rPr>
      <w:sz w:val="24"/>
      <w:szCs w:val="24"/>
    </w:rPr>
  </w:style>
  <w:style w:type="character" w:customStyle="1" w:styleId="65">
    <w:name w:val="Подпись таблицы Знак"/>
    <w:basedOn w:val="61"/>
    <w:link w:val="64"/>
    <w:qFormat/>
    <w:uiPriority w:val="0"/>
    <w:rPr>
      <w:rFonts w:ascii="Times New Roman" w:hAnsi="Times New Roman"/>
      <w:color w:val="0E2841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6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Заголовок 2 в приложении"/>
    <w:basedOn w:val="1"/>
    <w:qFormat/>
    <w:uiPriority w:val="0"/>
    <w:pPr>
      <w:keepNext/>
      <w:keepLines/>
      <w:numPr>
        <w:ilvl w:val="1"/>
        <w:numId w:val="3"/>
      </w:numPr>
      <w:suppressAutoHyphens/>
      <w:spacing w:before="240" w:after="120" w:line="240" w:lineRule="auto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pa\Downloads\&#1064;&#1072;&#1073;&#1083;&#1086;&#1085;%20&#1050;&#1056;-&#1042;&#1050;&#1056;%20&#1089;&#1086;%20&#1089;&#1090;&#1080;&#1083;&#1077;&#1074;&#1086;&#1081;%20&#1088;&#1072;&#1079;&#1084;&#1077;&#1090;&#1082;&#1086;&#1081;%20&#1080;%20&#1082;&#1086;&#1084;&#1084;&#1077;&#1085;&#1090;&#1072;&#1088;&#1080;&#1103;&#1084;&#1080;%20&#1087;&#1086;%20&#1089;&#1086;&#1076;&#1077;&#1088;&#1078;&#1072;&#1085;&#1080;&#110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56F40-7553-48E3-A8C2-C7A960E572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КР-ВКР со стилевой разметкой и комментариями по содержанию.dotx</Template>
  <Pages>26</Pages>
  <Words>1734</Words>
  <Characters>12123</Characters>
  <Lines>138</Lines>
  <Paragraphs>38</Paragraphs>
  <TotalTime>118</TotalTime>
  <ScaleCrop>false</ScaleCrop>
  <LinksUpToDate>false</LinksUpToDate>
  <CharactersWithSpaces>13705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2025-11-10T05:24:00Z</dcterms:created>
  <dc:creator>Степан Козлов</dc:creator>
  <cp:lastModifiedBy>Степан Козлов</cp:lastModifiedBy>
  <dcterms:modified xsi:type="dcterms:W3CDTF">2025-12-26T13:20:32Z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4CFEB3451A0C465ABFE3474906061C07_11</vt:lpwstr>
  </property>
  <property fmtid="{D5CDD505-2E9C-101B-9397-08002B2CF9AE}" pid="3" name="KSOProductBuildVer">
    <vt:lpwstr>1049-12.2.0.23196</vt:lpwstr>
  </property>
</Properties>
</file>